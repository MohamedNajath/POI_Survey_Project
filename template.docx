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4098B" w14:textId="77777777" w:rsidR="00C71C62" w:rsidRPr="001071A6" w:rsidRDefault="00C71C62" w:rsidP="00551AE7">
      <w:pPr>
        <w:spacing w:after="240"/>
        <w:jc w:val="center"/>
        <w:rPr>
          <w:rFonts w:cstheme="minorHAnsi"/>
          <w:b/>
          <w:bCs/>
          <w:color w:val="88133B"/>
          <w:sz w:val="34"/>
          <w:u w:val="single"/>
        </w:rPr>
      </w:pPr>
      <w:r>
        <w:rPr>
          <w:rFonts w:cstheme="minorHAnsi"/>
          <w:b/>
          <w:bCs/>
          <w:color w:val="88133B"/>
          <w:sz w:val="34"/>
          <w:u w:val="single"/>
        </w:rPr>
        <w:t>POINT</w:t>
      </w:r>
      <w:r>
        <w:rPr>
          <w:rFonts w:cstheme="minorHAnsi"/>
          <w:b/>
          <w:bCs/>
          <w:color w:val="88133B"/>
          <w:spacing w:val="-7"/>
          <w:sz w:val="34"/>
          <w:u w:val="single"/>
        </w:rPr>
        <w:t xml:space="preserve"> </w:t>
      </w:r>
      <w:r>
        <w:rPr>
          <w:rFonts w:cstheme="minorHAnsi"/>
          <w:b/>
          <w:bCs/>
          <w:color w:val="88133B"/>
          <w:sz w:val="34"/>
          <w:u w:val="single"/>
        </w:rPr>
        <w:t>OF</w:t>
      </w:r>
      <w:r>
        <w:rPr>
          <w:rFonts w:cstheme="minorHAnsi"/>
          <w:b/>
          <w:bCs/>
          <w:color w:val="88133B"/>
          <w:spacing w:val="-6"/>
          <w:sz w:val="34"/>
          <w:u w:val="single"/>
        </w:rPr>
        <w:t xml:space="preserve"> </w:t>
      </w:r>
      <w:r>
        <w:rPr>
          <w:rFonts w:cstheme="minorHAnsi"/>
          <w:b/>
          <w:bCs/>
          <w:color w:val="88133B"/>
          <w:sz w:val="34"/>
          <w:u w:val="single"/>
        </w:rPr>
        <w:t>INTEREST</w:t>
      </w:r>
      <w:r>
        <w:rPr>
          <w:rFonts w:cstheme="minorHAnsi"/>
          <w:b/>
          <w:bCs/>
          <w:color w:val="88133B"/>
          <w:spacing w:val="-4"/>
          <w:sz w:val="34"/>
          <w:u w:val="single"/>
        </w:rPr>
        <w:t xml:space="preserve"> </w:t>
      </w:r>
      <w:r>
        <w:rPr>
          <w:rFonts w:cstheme="minorHAnsi"/>
          <w:b/>
          <w:bCs/>
          <w:color w:val="88133B"/>
          <w:sz w:val="34"/>
          <w:u w:val="single"/>
        </w:rPr>
        <w:t>SURVEY REPORT</w:t>
      </w:r>
    </w:p>
    <w:tbl>
      <w:tblPr>
        <w:tblW w:w="10634" w:type="dxa"/>
        <w:tblInd w:w="-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350"/>
        <w:gridCol w:w="1350"/>
        <w:gridCol w:w="1080"/>
        <w:gridCol w:w="856"/>
        <w:gridCol w:w="1150"/>
        <w:gridCol w:w="1144"/>
        <w:gridCol w:w="2264"/>
      </w:tblGrid>
      <w:tr w:rsidR="00C71C62" w:rsidRPr="001071A6" w14:paraId="32B43333" w14:textId="77777777" w:rsidTr="000756B6">
        <w:trPr>
          <w:trHeight w:val="485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9143C" w:themeFill="accent1"/>
            <w:vAlign w:val="center"/>
          </w:tcPr>
          <w:p w14:paraId="5BFEDB6E" w14:textId="77777777" w:rsidR="00C71C62" w:rsidRPr="001071A6" w:rsidRDefault="00C71C62" w:rsidP="000756B6">
            <w:pPr>
              <w:pStyle w:val="TableParagraph"/>
              <w:spacing w:before="0" w:line="245" w:lineRule="exact"/>
              <w:ind w:left="107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</w:rPr>
              <w:t>Facility</w:t>
            </w:r>
            <w:r>
              <w:rPr>
                <w:rFonts w:asciiTheme="minorHAnsi" w:hAnsiTheme="minorHAnsi" w:cstheme="minorHAnsi"/>
                <w:b/>
                <w:color w:val="FFFFFF" w:themeColor="background1"/>
                <w:spacing w:val="-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</w:rPr>
              <w:t>Name:</w:t>
            </w:r>
          </w:p>
        </w:tc>
        <w:tc>
          <w:tcPr>
            <w:tcW w:w="57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5052B" w14:textId="4BF3D21A" w:rsidR="00C71C62" w:rsidRPr="006320EE" w:rsidRDefault="000B357D" w:rsidP="00E1239F">
            <w:pPr>
              <w:pStyle w:val="TableParagraph"/>
              <w:spacing w:before="0" w:line="245" w:lineRule="exact"/>
              <w:ind w:left="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</w:rPr>
              <w:t xml:space="preserve">{{FACILITY_NAME}}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9143C" w:themeFill="accent1"/>
            <w:vAlign w:val="center"/>
          </w:tcPr>
          <w:p w14:paraId="1C142647" w14:textId="77777777" w:rsidR="00C71C62" w:rsidRPr="00286D09" w:rsidRDefault="00C71C62" w:rsidP="000756B6">
            <w:pPr>
              <w:pStyle w:val="TableParagraph"/>
              <w:spacing w:before="0" w:line="245" w:lineRule="exact"/>
              <w:ind w:left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Report #: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D3B99" w14:textId="5A2836F6" w:rsidR="00C71C62" w:rsidRPr="001071A6" w:rsidRDefault="00C71C62" w:rsidP="000756B6">
            <w:pPr>
              <w:pStyle w:val="TableParagraph"/>
              <w:spacing w:before="0" w:line="245" w:lineRule="exact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{{REPORT_NO}}</w:t>
            </w:r>
          </w:p>
        </w:tc>
      </w:tr>
      <w:tr w:rsidR="00C71C62" w:rsidRPr="001071A6" w14:paraId="05E1EC93" w14:textId="77777777" w:rsidTr="000756B6">
        <w:trPr>
          <w:trHeight w:val="440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9143C" w:themeFill="accent1"/>
            <w:vAlign w:val="center"/>
          </w:tcPr>
          <w:p w14:paraId="461D0478" w14:textId="77777777" w:rsidR="00C71C62" w:rsidRPr="001071A6" w:rsidRDefault="00C71C62" w:rsidP="000756B6">
            <w:pPr>
              <w:pStyle w:val="TableParagraph"/>
              <w:spacing w:before="0" w:line="245" w:lineRule="exact"/>
              <w:ind w:left="107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2"/>
              </w:rPr>
              <w:t>Location: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13A5F" w14:textId="24E92BB5" w:rsidR="00C71C62" w:rsidRPr="006320EE" w:rsidRDefault="008554D3" w:rsidP="00C96156">
            <w:pPr>
              <w:pStyle w:val="TableParagraph"/>
              <w:spacing w:before="0" w:line="256" w:lineRule="exact"/>
              <w:ind w:left="10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{{LOCATION}}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9143C" w:themeFill="accent1"/>
            <w:vAlign w:val="center"/>
          </w:tcPr>
          <w:p w14:paraId="7B6932FD" w14:textId="77777777" w:rsidR="00C71C62" w:rsidRPr="001071A6" w:rsidRDefault="00C71C62" w:rsidP="000756B6">
            <w:pPr>
              <w:pStyle w:val="TableParagraph"/>
              <w:spacing w:before="0" w:line="256" w:lineRule="exact"/>
              <w:ind w:left="0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2"/>
              </w:rPr>
              <w:t xml:space="preserve">  Category:</w:t>
            </w:r>
          </w:p>
        </w:tc>
        <w:tc>
          <w:tcPr>
            <w:tcW w:w="2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60402" w14:textId="65ABE378" w:rsidR="00C71C62" w:rsidRPr="003A536B" w:rsidRDefault="00C96156" w:rsidP="009F09C1">
            <w:pPr>
              <w:pStyle w:val="TableParagraph"/>
              <w:spacing w:before="0" w:line="245" w:lineRule="exact"/>
              <w:ind w:left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</w:rPr>
              <w:t xml:space="preserve">{{CATEGORY}}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9143C" w:themeFill="accent1"/>
            <w:vAlign w:val="center"/>
          </w:tcPr>
          <w:p w14:paraId="66646A03" w14:textId="77777777" w:rsidR="00C71C62" w:rsidRPr="001071A6" w:rsidRDefault="00C71C62" w:rsidP="000756B6">
            <w:pPr>
              <w:pStyle w:val="TableParagraph"/>
              <w:spacing w:before="0" w:line="245" w:lineRule="exact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>
              <w:rPr>
                <w:rFonts w:asciiTheme="minorHAnsi" w:hAnsiTheme="minorHAnsi" w:cstheme="minorHAnsi"/>
                <w:b/>
                <w:spacing w:val="-2"/>
              </w:rPr>
              <w:t>Type: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3D227" w14:textId="6E039193" w:rsidR="00C71C62" w:rsidRPr="001071A6" w:rsidRDefault="00C71C62" w:rsidP="00E1239F">
            <w:pPr>
              <w:pStyle w:val="TableParagraph"/>
              <w:spacing w:before="0" w:line="245" w:lineRule="exact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</w:t>
            </w:r>
            <w:r>
              <w:rPr>
                <w:rFonts w:asciiTheme="minorHAnsi" w:hAnsiTheme="minorHAnsi" w:cstheme="minorHAnsi"/>
              </w:rPr>
              <w:t xml:space="preserve">{{TYPE_ASBUILT}}</w:t>
            </w:r>
            <w:r>
              <w:rPr>
                <w:rFonts w:asciiTheme="minorHAnsi" w:hAnsiTheme="minorHAnsi" w:cstheme="minorHAnsi"/>
              </w:rPr>
              <w:t xml:space="preserve"> As-Build  </w:t>
            </w:r>
            <w:r>
              <w:rPr>
                <w:rFonts w:asciiTheme="minorHAnsi" w:hAnsiTheme="minorHAnsi" w:cstheme="minorHAnsi"/>
              </w:rPr>
              <w:t xml:space="preserve">{{TYPE_NEW}}</w:t>
            </w:r>
            <w:r>
              <w:rPr>
                <w:rFonts w:asciiTheme="minorHAnsi" w:hAnsiTheme="minorHAnsi" w:cstheme="minorHAnsi"/>
              </w:rPr>
              <w:t xml:space="preserve"> New</w:t>
            </w:r>
          </w:p>
        </w:tc>
      </w:tr>
      <w:tr w:rsidR="00C71C62" w:rsidRPr="001071A6" w14:paraId="1E25AEF8" w14:textId="77777777" w:rsidTr="000756B6">
        <w:trPr>
          <w:trHeight w:val="176"/>
        </w:trPr>
        <w:tc>
          <w:tcPr>
            <w:tcW w:w="106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3D850A" w14:textId="77777777" w:rsidR="00C71C62" w:rsidRPr="001071A6" w:rsidRDefault="00C71C62" w:rsidP="000756B6">
            <w:pPr>
              <w:pStyle w:val="TableParagraph"/>
              <w:spacing w:before="0"/>
              <w:rPr>
                <w:rFonts w:asciiTheme="minorHAnsi" w:hAnsiTheme="minorHAnsi" w:cstheme="minorHAnsi"/>
                <w:sz w:val="8"/>
              </w:rPr>
            </w:pPr>
          </w:p>
        </w:tc>
      </w:tr>
      <w:tr w:rsidR="00346A0E" w:rsidRPr="001071A6" w14:paraId="0DBD0755" w14:textId="77777777" w:rsidTr="003A434D">
        <w:trPr>
          <w:trHeight w:val="440"/>
        </w:trPr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9143C" w:themeFill="accent1"/>
            <w:vAlign w:val="center"/>
          </w:tcPr>
          <w:p w14:paraId="26B62DDF" w14:textId="77777777" w:rsidR="00346A0E" w:rsidRPr="001071A6" w:rsidRDefault="00346A0E" w:rsidP="00346A0E">
            <w:pPr>
              <w:pStyle w:val="TableParagraph"/>
              <w:spacing w:before="0"/>
              <w:ind w:left="107" w:right="35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2"/>
              </w:rPr>
              <w:t xml:space="preserve">Client’s Details: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9143C" w:themeFill="accent1"/>
            <w:vAlign w:val="center"/>
          </w:tcPr>
          <w:p w14:paraId="360A8C52" w14:textId="77777777" w:rsidR="00346A0E" w:rsidRPr="001071A6" w:rsidRDefault="00346A0E" w:rsidP="00346A0E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</w:rPr>
              <w:t>Name:</w:t>
            </w:r>
          </w:p>
        </w:tc>
        <w:tc>
          <w:tcPr>
            <w:tcW w:w="3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5E421" w14:textId="49C2ACDD" w:rsidR="00346A0E" w:rsidRPr="003A434D" w:rsidRDefault="00346A0E" w:rsidP="00346A0E">
            <w:pPr>
              <w:pStyle w:val="TableParagraph"/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{{CLIENT_NAME}}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9143C" w:themeFill="accent1"/>
            <w:vAlign w:val="center"/>
          </w:tcPr>
          <w:p w14:paraId="55FDA49F" w14:textId="77777777" w:rsidR="00346A0E" w:rsidRPr="001071A6" w:rsidRDefault="00346A0E" w:rsidP="00346A0E">
            <w:pPr>
              <w:pStyle w:val="TableParagraph"/>
              <w:spacing w:before="0"/>
              <w:ind w:left="7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Mobile</w:t>
            </w:r>
            <w:r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10"/>
              </w:rPr>
              <w:t>#:</w:t>
            </w:r>
          </w:p>
        </w:tc>
        <w:tc>
          <w:tcPr>
            <w:tcW w:w="3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15168" w14:textId="558FF8E4" w:rsidR="00346A0E" w:rsidRPr="001071A6" w:rsidRDefault="00346A0E" w:rsidP="00346A0E">
            <w:pPr>
              <w:pStyle w:val="TableParagraph"/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{{CLIENT_MOBILE}}</w:t>
            </w:r>
          </w:p>
        </w:tc>
      </w:tr>
      <w:tr w:rsidR="00346A0E" w:rsidRPr="001071A6" w14:paraId="1DBADEB9" w14:textId="77777777" w:rsidTr="003A434D">
        <w:trPr>
          <w:trHeight w:val="440"/>
        </w:trPr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9143C" w:themeFill="accent1"/>
            <w:vAlign w:val="center"/>
          </w:tcPr>
          <w:p w14:paraId="27CF07CB" w14:textId="77777777" w:rsidR="00346A0E" w:rsidRPr="001071A6" w:rsidRDefault="00346A0E" w:rsidP="00346A0E">
            <w:pPr>
              <w:spacing w:after="0" w:line="240" w:lineRule="auto"/>
              <w:rPr>
                <w:rFonts w:cstheme="minorHAnsi"/>
                <w:color w:val="FFFFFF" w:themeColor="background1"/>
                <w:sz w:val="2"/>
                <w:szCs w:val="2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9143C" w:themeFill="accent1"/>
            <w:vAlign w:val="center"/>
          </w:tcPr>
          <w:p w14:paraId="4C6ACE43" w14:textId="77777777" w:rsidR="00346A0E" w:rsidRPr="001071A6" w:rsidRDefault="00346A0E" w:rsidP="00346A0E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2"/>
              </w:rPr>
              <w:t>Designation:</w:t>
            </w:r>
          </w:p>
        </w:tc>
        <w:tc>
          <w:tcPr>
            <w:tcW w:w="3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7C02D" w14:textId="4C6E8488" w:rsidR="00346A0E" w:rsidRPr="003A434D" w:rsidRDefault="00346A0E" w:rsidP="00346A0E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{{CLIENT_DESIGNATION}}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9143C" w:themeFill="accent1"/>
            <w:vAlign w:val="center"/>
          </w:tcPr>
          <w:p w14:paraId="65143E09" w14:textId="77777777" w:rsidR="00346A0E" w:rsidRPr="001071A6" w:rsidRDefault="00346A0E" w:rsidP="00346A0E">
            <w:pPr>
              <w:pStyle w:val="TableParagraph"/>
              <w:spacing w:before="0"/>
              <w:ind w:left="7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Email:</w:t>
            </w:r>
          </w:p>
        </w:tc>
        <w:tc>
          <w:tcPr>
            <w:tcW w:w="3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CC83E" w14:textId="0F4C3911" w:rsidR="00346A0E" w:rsidRPr="008D4B44" w:rsidRDefault="00346A0E" w:rsidP="00346A0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{{CLIENT_EMAIL}}</w:t>
            </w:r>
          </w:p>
        </w:tc>
      </w:tr>
      <w:tr w:rsidR="00C71C62" w:rsidRPr="001071A6" w14:paraId="6A26021B" w14:textId="77777777" w:rsidTr="000756B6">
        <w:trPr>
          <w:trHeight w:val="215"/>
        </w:trPr>
        <w:tc>
          <w:tcPr>
            <w:tcW w:w="106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FF1DC6" w14:textId="77777777" w:rsidR="00C71C62" w:rsidRPr="001071A6" w:rsidRDefault="00C71C62" w:rsidP="000756B6">
            <w:pPr>
              <w:pStyle w:val="TableParagraph"/>
              <w:spacing w:before="0"/>
              <w:rPr>
                <w:rFonts w:asciiTheme="minorHAnsi" w:hAnsiTheme="minorHAnsi" w:cstheme="minorHAnsi"/>
                <w:sz w:val="8"/>
              </w:rPr>
            </w:pPr>
          </w:p>
        </w:tc>
      </w:tr>
      <w:tr w:rsidR="00C71C62" w:rsidRPr="001071A6" w14:paraId="5F737B2E" w14:textId="77777777" w:rsidTr="000756B6">
        <w:trPr>
          <w:trHeight w:val="485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9143C" w:themeFill="accent1"/>
            <w:vAlign w:val="center"/>
          </w:tcPr>
          <w:p w14:paraId="4F2BA318" w14:textId="77777777" w:rsidR="00C71C62" w:rsidRPr="001071A6" w:rsidRDefault="00C71C62" w:rsidP="000756B6">
            <w:pPr>
              <w:pStyle w:val="TableParagraph"/>
              <w:spacing w:before="0" w:line="232" w:lineRule="exact"/>
              <w:ind w:left="107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2"/>
              </w:rPr>
              <w:t>Contractor:</w:t>
            </w:r>
          </w:p>
        </w:tc>
        <w:tc>
          <w:tcPr>
            <w:tcW w:w="91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CAF07" w14:textId="0684D398" w:rsidR="00C71C62" w:rsidRPr="001071A6" w:rsidRDefault="00C71C62" w:rsidP="000756B6">
            <w:pPr>
              <w:pStyle w:val="TableParagraph"/>
              <w:spacing w:before="0"/>
              <w:ind w:left="1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{{CONTRACTOR}}</w:t>
            </w:r>
          </w:p>
        </w:tc>
      </w:tr>
      <w:tr w:rsidR="00346A0E" w:rsidRPr="001071A6" w14:paraId="05E1D6BB" w14:textId="77777777" w:rsidTr="000756B6">
        <w:trPr>
          <w:trHeight w:val="440"/>
        </w:trPr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9143C" w:themeFill="accent1"/>
            <w:vAlign w:val="center"/>
          </w:tcPr>
          <w:p w14:paraId="6C49732B" w14:textId="77777777" w:rsidR="00346A0E" w:rsidRPr="00496F84" w:rsidRDefault="00346A0E" w:rsidP="00346A0E">
            <w:pPr>
              <w:pStyle w:val="TableParagraph"/>
              <w:spacing w:before="0" w:line="250" w:lineRule="atLeast"/>
              <w:ind w:left="107" w:right="35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2"/>
              </w:rPr>
              <w:t xml:space="preserve">Contractor’s Details: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9143C" w:themeFill="accent1"/>
            <w:vAlign w:val="center"/>
          </w:tcPr>
          <w:p w14:paraId="58D42232" w14:textId="77777777" w:rsidR="00346A0E" w:rsidRPr="001071A6" w:rsidRDefault="00346A0E" w:rsidP="00346A0E">
            <w:pPr>
              <w:pStyle w:val="TableParagraph"/>
              <w:spacing w:before="0" w:line="223" w:lineRule="exact"/>
              <w:ind w:left="124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4"/>
              </w:rPr>
              <w:t>Name:</w:t>
            </w:r>
          </w:p>
        </w:tc>
        <w:tc>
          <w:tcPr>
            <w:tcW w:w="3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0AF74" w14:textId="30B62465" w:rsidR="00346A0E" w:rsidRPr="001071A6" w:rsidRDefault="00346A0E" w:rsidP="00346A0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{{CONTRACTOR_NAME}}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9143C" w:themeFill="accent1"/>
            <w:vAlign w:val="center"/>
          </w:tcPr>
          <w:p w14:paraId="2FC7E66F" w14:textId="77777777" w:rsidR="00346A0E" w:rsidRPr="001071A6" w:rsidRDefault="00346A0E" w:rsidP="00346A0E">
            <w:pPr>
              <w:pStyle w:val="TableParagraph"/>
              <w:spacing w:before="0" w:line="223" w:lineRule="exact"/>
              <w:ind w:left="7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Mobile</w:t>
            </w:r>
            <w:r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10"/>
              </w:rPr>
              <w:t>#:</w:t>
            </w:r>
          </w:p>
        </w:tc>
        <w:tc>
          <w:tcPr>
            <w:tcW w:w="3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FFC61" w14:textId="2B6A4FB2" w:rsidR="00346A0E" w:rsidRPr="002130F5" w:rsidRDefault="00346A0E" w:rsidP="00346A0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{{CONTRACTOR_MOBILE}}</w:t>
            </w:r>
          </w:p>
        </w:tc>
      </w:tr>
      <w:tr w:rsidR="00346A0E" w:rsidRPr="001071A6" w14:paraId="352FAF00" w14:textId="77777777" w:rsidTr="000756B6">
        <w:trPr>
          <w:trHeight w:val="395"/>
        </w:trPr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9143C" w:themeFill="accent1"/>
            <w:vAlign w:val="center"/>
          </w:tcPr>
          <w:p w14:paraId="43F76DF8" w14:textId="77777777" w:rsidR="00346A0E" w:rsidRPr="00496F84" w:rsidRDefault="00346A0E" w:rsidP="00346A0E">
            <w:pPr>
              <w:spacing w:after="0"/>
              <w:rPr>
                <w:rFonts w:cstheme="minorHAnsi"/>
                <w:color w:val="FFFFFF" w:themeColor="background1"/>
                <w:sz w:val="2"/>
                <w:szCs w:val="2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9143C" w:themeFill="accent1"/>
            <w:vAlign w:val="center"/>
          </w:tcPr>
          <w:p w14:paraId="0642991E" w14:textId="77777777" w:rsidR="00346A0E" w:rsidRPr="001071A6" w:rsidRDefault="00346A0E" w:rsidP="00346A0E">
            <w:pPr>
              <w:pStyle w:val="TableParagraph"/>
              <w:spacing w:before="0" w:line="223" w:lineRule="exact"/>
              <w:ind w:left="124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Designation:</w:t>
            </w:r>
          </w:p>
        </w:tc>
        <w:tc>
          <w:tcPr>
            <w:tcW w:w="3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8B517" w14:textId="569EF6AE" w:rsidR="00346A0E" w:rsidRPr="003A536B" w:rsidRDefault="00346A0E" w:rsidP="00346A0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{{CONTRACTOR_DESIGNATION}}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9143C" w:themeFill="accent1"/>
            <w:vAlign w:val="center"/>
          </w:tcPr>
          <w:p w14:paraId="37481F1A" w14:textId="77777777" w:rsidR="00346A0E" w:rsidRPr="001071A6" w:rsidRDefault="00346A0E" w:rsidP="00346A0E">
            <w:pPr>
              <w:pStyle w:val="TableParagraph"/>
              <w:spacing w:before="0" w:line="223" w:lineRule="exact"/>
              <w:ind w:left="7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Email:</w:t>
            </w:r>
          </w:p>
        </w:tc>
        <w:tc>
          <w:tcPr>
            <w:tcW w:w="3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E09ED" w14:textId="28803B61" w:rsidR="00346A0E" w:rsidRPr="001071A6" w:rsidRDefault="00346A0E" w:rsidP="00346A0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{{CONTRACTOR_EMAIL}}</w:t>
            </w:r>
          </w:p>
        </w:tc>
      </w:tr>
      <w:tr w:rsidR="00346A0E" w:rsidRPr="001071A6" w14:paraId="7F984ABC" w14:textId="77777777" w:rsidTr="000756B6">
        <w:trPr>
          <w:trHeight w:val="620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9143C" w:themeFill="accent1"/>
            <w:vAlign w:val="center"/>
          </w:tcPr>
          <w:p w14:paraId="01596E0B" w14:textId="77777777" w:rsidR="00346A0E" w:rsidRDefault="00346A0E" w:rsidP="00346A0E">
            <w:pPr>
              <w:spacing w:after="0"/>
              <w:rPr>
                <w:rFonts w:eastAsia="Arial MT" w:cstheme="minorHAnsi"/>
                <w:b/>
                <w:color w:val="FFFFFF" w:themeColor="background1"/>
                <w:spacing w:val="-2"/>
                <w:sz w:val="22"/>
                <w:szCs w:val="22"/>
                <w:lang w:val="en-US"/>
              </w:rPr>
            </w:pPr>
            <w:r>
              <w:rPr>
                <w:rFonts w:cstheme="minorHAnsi"/>
                <w:color w:val="FFFFFF" w:themeColor="background1"/>
                <w:sz w:val="22"/>
                <w:szCs w:val="22"/>
              </w:rPr>
              <w:t xml:space="preserve">  </w:t>
            </w:r>
            <w:r>
              <w:rPr>
                <w:rFonts w:eastAsia="Arial MT" w:cstheme="minorHAnsi"/>
                <w:b/>
                <w:color w:val="FFFFFF" w:themeColor="background1"/>
                <w:spacing w:val="-2"/>
                <w:sz w:val="22"/>
                <w:szCs w:val="22"/>
                <w:lang w:val="en-US"/>
              </w:rPr>
              <w:t xml:space="preserve">Design </w:t>
            </w:r>
          </w:p>
          <w:p w14:paraId="5EDF43B5" w14:textId="77777777" w:rsidR="00346A0E" w:rsidRPr="00496F84" w:rsidRDefault="00346A0E" w:rsidP="00346A0E">
            <w:pPr>
              <w:spacing w:after="0"/>
              <w:rPr>
                <w:rFonts w:cstheme="minorHAnsi"/>
                <w:color w:val="FFFFFF" w:themeColor="background1"/>
                <w:sz w:val="22"/>
                <w:szCs w:val="22"/>
              </w:rPr>
            </w:pPr>
            <w:r>
              <w:rPr>
                <w:rFonts w:eastAsia="Arial MT" w:cstheme="minorHAnsi"/>
                <w:b/>
                <w:color w:val="FFFFFF" w:themeColor="background1"/>
                <w:spacing w:val="-2"/>
                <w:sz w:val="22"/>
                <w:szCs w:val="22"/>
                <w:lang w:val="en-US"/>
              </w:rPr>
              <w:t xml:space="preserve">  Verified By:</w:t>
            </w:r>
            <w:r>
              <w:rPr>
                <w:rFonts w:cstheme="minorHAnsi"/>
                <w:color w:val="FFFFFF" w:themeColor="background1"/>
                <w:sz w:val="22"/>
                <w:szCs w:val="22"/>
              </w:rPr>
              <w:t xml:space="preserve">                     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9143C" w:themeFill="accent1"/>
            <w:vAlign w:val="center"/>
          </w:tcPr>
          <w:p w14:paraId="36355AEF" w14:textId="77777777" w:rsidR="00346A0E" w:rsidRPr="001071A6" w:rsidRDefault="00346A0E" w:rsidP="00346A0E">
            <w:pPr>
              <w:pStyle w:val="TableParagraph"/>
              <w:spacing w:before="0" w:line="223" w:lineRule="exact"/>
              <w:ind w:left="124"/>
              <w:rPr>
                <w:rFonts w:asciiTheme="minorHAnsi" w:hAnsiTheme="minorHAnsi" w:cstheme="minorHAnsi"/>
                <w:b/>
                <w:spacing w:val="-2"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Certified Engineer:</w:t>
            </w:r>
          </w:p>
        </w:tc>
        <w:tc>
          <w:tcPr>
            <w:tcW w:w="3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E6282" w14:textId="110018D2" w:rsidR="00346A0E" w:rsidRPr="001071A6" w:rsidRDefault="00346A0E" w:rsidP="00346A0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{{CERTIFIED_ENGINEER}}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9143C" w:themeFill="accent1"/>
            <w:vAlign w:val="center"/>
          </w:tcPr>
          <w:p w14:paraId="4F45ED57" w14:textId="77777777" w:rsidR="00346A0E" w:rsidRPr="001071A6" w:rsidRDefault="00346A0E" w:rsidP="00346A0E">
            <w:pPr>
              <w:pStyle w:val="TableParagraph"/>
              <w:spacing w:before="0" w:line="223" w:lineRule="exact"/>
              <w:ind w:left="70"/>
              <w:rPr>
                <w:rFonts w:asciiTheme="minorHAnsi" w:hAnsiTheme="minorHAnsi" w:cstheme="minorHAnsi"/>
                <w:b/>
                <w:spacing w:val="-2"/>
              </w:rPr>
            </w:pPr>
            <w:r>
              <w:rPr>
                <w:rFonts w:asciiTheme="minorHAnsi" w:hAnsiTheme="minorHAnsi" w:cstheme="minorHAnsi"/>
                <w:b/>
                <w:spacing w:val="-2"/>
              </w:rPr>
              <w:t>Certified Technician:</w:t>
            </w:r>
          </w:p>
        </w:tc>
        <w:tc>
          <w:tcPr>
            <w:tcW w:w="3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F13D2" w14:textId="7496DCB8" w:rsidR="00346A0E" w:rsidRPr="001071A6" w:rsidRDefault="00346A0E" w:rsidP="00346A0E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{{CERTIFIED_TECHNICIAN}}</w:t>
            </w:r>
          </w:p>
        </w:tc>
      </w:tr>
    </w:tbl>
    <w:p w14:paraId="1077FA46" w14:textId="77777777" w:rsidR="00C71C62" w:rsidRPr="001071A6" w:rsidRDefault="00C71C62" w:rsidP="00C71C62">
      <w:pPr>
        <w:spacing w:before="80" w:after="0"/>
        <w:ind w:left="144"/>
        <w:jc w:val="center"/>
        <w:rPr>
          <w:rFonts w:cstheme="minorHAnsi"/>
          <w:b/>
          <w:bCs/>
          <w:color w:val="88133B"/>
          <w:sz w:val="24"/>
          <w:szCs w:val="14"/>
          <w:u w:val="single"/>
        </w:rPr>
      </w:pPr>
      <w:r>
        <w:rPr>
          <w:rFonts w:cstheme="minorHAnsi"/>
          <w:b/>
          <w:bCs/>
          <w:color w:val="88133B"/>
          <w:sz w:val="24"/>
          <w:szCs w:val="14"/>
          <w:u w:val="single"/>
        </w:rPr>
        <w:t>Installation and Configuration Guide:</w:t>
      </w:r>
    </w:p>
    <w:p w14:paraId="65C8F92A" w14:textId="77777777" w:rsidR="00C71C62" w:rsidRPr="001071A6" w:rsidRDefault="00C71C62" w:rsidP="00C71C62">
      <w:pPr>
        <w:pStyle w:val="ListParagraph"/>
        <w:numPr>
          <w:ilvl w:val="0"/>
          <w:numId w:val="25"/>
        </w:numPr>
        <w:tabs>
          <w:tab w:val="left" w:pos="858"/>
          <w:tab w:val="left" w:pos="860"/>
        </w:tabs>
        <w:spacing w:after="24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Use the </w:t>
      </w:r>
      <w:r>
        <w:rPr>
          <w:rFonts w:asciiTheme="minorHAnsi" w:hAnsiTheme="minorHAnsi" w:cstheme="minorHAnsi"/>
          <w:b/>
          <w:bCs/>
        </w:rPr>
        <w:t xml:space="preserve">JSVG Lens Calculator</w:t>
      </w:r>
      <w:r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</w:rPr>
        <w:t xml:space="preserve">to evaluate the setup </w:t>
      </w:r>
      <w:r>
        <w:rPr>
          <w:rFonts w:asciiTheme="minorHAnsi" w:hAnsiTheme="minorHAnsi" w:cstheme="minorHAnsi"/>
          <w:spacing w:val="-2"/>
          <w:u w:val="single"/>
        </w:rPr>
        <w:t xml:space="preserve">https://www.jvsg.com/calculators/cctv-lens calculator/.</w:t>
      </w:r>
    </w:p>
    <w:p w14:paraId="6A0BA0C3" w14:textId="77777777" w:rsidR="00C71C62" w:rsidRPr="001071A6" w:rsidRDefault="00C71C62" w:rsidP="00C71C62">
      <w:pPr>
        <w:pStyle w:val="ListParagraph"/>
        <w:numPr>
          <w:ilvl w:val="0"/>
          <w:numId w:val="25"/>
        </w:numPr>
        <w:tabs>
          <w:tab w:val="left" w:pos="858"/>
          <w:tab w:val="left" w:pos="86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cameras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must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be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installed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strictly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as</w:t>
      </w:r>
      <w:r>
        <w:rPr>
          <w:rFonts w:asciiTheme="minorHAnsi" w:hAnsiTheme="minorHAnsi" w:cstheme="minorHAnsi"/>
          <w:spacing w:val="-5"/>
        </w:rPr>
        <w:t xml:space="preserve"> </w:t>
      </w:r>
      <w:r>
        <w:rPr>
          <w:rFonts w:asciiTheme="minorHAnsi" w:hAnsiTheme="minorHAnsi" w:cstheme="minorHAnsi"/>
        </w:rPr>
        <w:t>per</w:t>
      </w:r>
      <w:r>
        <w:rPr>
          <w:rFonts w:asciiTheme="minorHAnsi" w:hAnsiTheme="minorHAnsi" w:cstheme="minorHAnsi"/>
          <w:spacing w:val="-3"/>
        </w:rPr>
        <w:t xml:space="preserve"> </w:t>
      </w:r>
      <w:r>
        <w:rPr>
          <w:rFonts w:asciiTheme="minorHAnsi" w:hAnsiTheme="minorHAnsi" w:cstheme="minorHAnsi"/>
        </w:rPr>
        <w:t>measurements mentioned in the report and after cameras</w:t>
      </w:r>
      <w:r>
        <w:rPr>
          <w:rFonts w:asciiTheme="minorHAnsi" w:hAnsiTheme="minorHAnsi" w:cstheme="minorHAnsi"/>
          <w:spacing w:val="-2"/>
        </w:rPr>
        <w:t xml:space="preserve"> are </w:t>
      </w:r>
      <w:r>
        <w:rPr>
          <w:rFonts w:asciiTheme="minorHAnsi" w:hAnsiTheme="minorHAnsi" w:cstheme="minorHAnsi"/>
        </w:rPr>
        <w:t>installed, perform the focus calibration at the best level and zoom to the target area mentioned in the report.</w:t>
      </w:r>
    </w:p>
    <w:p w14:paraId="5B23573E" w14:textId="77777777" w:rsidR="00C71C62" w:rsidRDefault="00C71C62" w:rsidP="00C71C62">
      <w:pPr>
        <w:pStyle w:val="BodyText"/>
        <w:spacing w:before="240" w:after="0" w:line="293" w:lineRule="exact"/>
        <w:ind w:left="860"/>
        <w:rPr>
          <w:rFonts w:asciiTheme="minorHAnsi" w:hAnsiTheme="minorHAnsi" w:cstheme="minorHAnsi"/>
          <w:spacing w:val="-2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Ensure</w:t>
      </w:r>
      <w:r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to</w:t>
      </w:r>
      <w:r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configure</w:t>
      </w:r>
      <w:r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and</w:t>
      </w:r>
      <w:r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set the</w:t>
      </w:r>
      <w:r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values</w:t>
      </w:r>
      <w:r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of</w:t>
      </w:r>
      <w:r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each</w:t>
      </w:r>
      <w:r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parameter</w:t>
      </w:r>
      <w:r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for</w:t>
      </w:r>
      <w:r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the</w:t>
      </w:r>
      <w:r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camera</w:t>
      </w:r>
      <w:r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as per</w:t>
      </w:r>
      <w:r>
        <w:rPr>
          <w:rFonts w:asciiTheme="minorHAnsi" w:hAnsiTheme="minorHAnsi" w:cstheme="minorHAnsi"/>
          <w:spacing w:val="-2"/>
          <w:sz w:val="22"/>
          <w:szCs w:val="22"/>
        </w:rPr>
        <w:t xml:space="preserve"> below:</w:t>
      </w:r>
    </w:p>
    <w:tbl>
      <w:tblPr>
        <w:tblStyle w:val="TableGrid"/>
        <w:tblW w:w="0" w:type="auto"/>
        <w:tblInd w:w="8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4"/>
        <w:gridCol w:w="2876"/>
      </w:tblGrid>
      <w:tr w:rsidR="00C71C62" w14:paraId="01F98187" w14:textId="77777777" w:rsidTr="000756B6">
        <w:tc>
          <w:tcPr>
            <w:tcW w:w="4904" w:type="dxa"/>
          </w:tcPr>
          <w:p w14:paraId="75D6CFC5" w14:textId="77777777" w:rsidR="00C71C62" w:rsidRPr="001071A6" w:rsidRDefault="00C71C62" w:rsidP="000756B6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b/>
                <w:color w:val="89143C" w:themeColor="accent1"/>
                <w:sz w:val="22"/>
                <w:szCs w:val="22"/>
              </w:rPr>
              <w:t>Encoding</w:t>
            </w:r>
            <w:r>
              <w:rPr>
                <w:rFonts w:cstheme="minorHAnsi"/>
                <w:b/>
                <w:color w:val="89143C" w:themeColor="accent1"/>
                <w:spacing w:val="-4"/>
                <w:sz w:val="22"/>
                <w:szCs w:val="22"/>
              </w:rPr>
              <w:t xml:space="preserve"> </w:t>
            </w:r>
            <w:r>
              <w:rPr>
                <w:rFonts w:cstheme="minorHAnsi"/>
                <w:b/>
                <w:color w:val="89143C" w:themeColor="accent1"/>
                <w:sz w:val="22"/>
                <w:szCs w:val="22"/>
              </w:rPr>
              <w:t>Compression</w:t>
            </w:r>
            <w:r>
              <w:rPr>
                <w:rFonts w:cstheme="minorHAnsi"/>
                <w:b/>
                <w:sz w:val="22"/>
                <w:szCs w:val="22"/>
              </w:rPr>
              <w:t>:</w:t>
            </w:r>
            <w:r>
              <w:rPr>
                <w:rFonts w:cstheme="minorHAnsi"/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rFonts w:cstheme="minorHAnsi"/>
                <w:spacing w:val="-2"/>
                <w:sz w:val="22"/>
                <w:szCs w:val="22"/>
              </w:rPr>
              <w:t xml:space="preserve">{{ENCODING}}</w:t>
            </w:r>
          </w:p>
          <w:p w14:paraId="4CEDA822" w14:textId="77777777" w:rsidR="00C71C62" w:rsidRPr="001071A6" w:rsidRDefault="00C71C62" w:rsidP="000756B6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b/>
                <w:color w:val="89143C" w:themeColor="accent1"/>
                <w:sz w:val="22"/>
                <w:szCs w:val="22"/>
              </w:rPr>
              <w:t>Resolution:</w:t>
            </w:r>
            <w:r>
              <w:rPr>
                <w:rFonts w:cstheme="minorHAnsi"/>
                <w:b/>
                <w:spacing w:val="-3"/>
                <w:sz w:val="22"/>
                <w:szCs w:val="22"/>
              </w:rPr>
              <w:t xml:space="preserve"> </w:t>
            </w:r>
            <w:r>
              <w:rPr>
                <w:rFonts w:cstheme="minorHAnsi"/>
                <w:spacing w:val="-2"/>
                <w:sz w:val="22"/>
                <w:szCs w:val="22"/>
              </w:rPr>
              <w:t xml:space="preserve">{{RESOLUTION}}</w:t>
            </w:r>
          </w:p>
          <w:p w14:paraId="54580C06" w14:textId="77777777" w:rsidR="00C71C62" w:rsidRDefault="00C71C62" w:rsidP="000756B6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b/>
                <w:color w:val="89143C" w:themeColor="accent1"/>
                <w:sz w:val="22"/>
                <w:szCs w:val="22"/>
              </w:rPr>
              <w:t>FPS:</w:t>
            </w:r>
            <w:r>
              <w:rPr>
                <w:rFonts w:cstheme="minorHAnsi"/>
                <w:b/>
                <w:sz w:val="22"/>
                <w:szCs w:val="22"/>
              </w:rPr>
              <w:t xml:space="preserve"> </w:t>
            </w:r>
            <w:r>
              <w:rPr>
                <w:rFonts w:cstheme="minorHAnsi"/>
                <w:spacing w:val="-5"/>
                <w:sz w:val="22"/>
                <w:szCs w:val="22"/>
              </w:rPr>
              <w:t xml:space="preserve">{{FPS}}</w:t>
            </w:r>
          </w:p>
        </w:tc>
        <w:tc>
          <w:tcPr>
            <w:tcW w:w="2876" w:type="dxa"/>
          </w:tcPr>
          <w:p w14:paraId="50D21CB1" w14:textId="77777777" w:rsidR="00C71C62" w:rsidRPr="001071A6" w:rsidRDefault="00C71C62" w:rsidP="000756B6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b/>
                <w:color w:val="89143C" w:themeColor="accent1"/>
                <w:sz w:val="22"/>
                <w:szCs w:val="22"/>
              </w:rPr>
              <w:t>Bit</w:t>
            </w:r>
            <w:r>
              <w:rPr>
                <w:rFonts w:cstheme="minorHAnsi"/>
                <w:b/>
                <w:color w:val="89143C" w:themeColor="accent1"/>
                <w:spacing w:val="-2"/>
                <w:sz w:val="22"/>
                <w:szCs w:val="22"/>
              </w:rPr>
              <w:t xml:space="preserve"> </w:t>
            </w:r>
            <w:r>
              <w:rPr>
                <w:rFonts w:cstheme="minorHAnsi"/>
                <w:b/>
                <w:color w:val="89143C" w:themeColor="accent1"/>
                <w:sz w:val="22"/>
                <w:szCs w:val="22"/>
              </w:rPr>
              <w:t>Rate:</w:t>
            </w:r>
            <w:r>
              <w:rPr>
                <w:rFonts w:cstheme="minorHAnsi"/>
                <w:b/>
                <w:color w:val="89143C" w:themeColor="accent1"/>
                <w:spacing w:val="-1"/>
                <w:sz w:val="22"/>
                <w:szCs w:val="22"/>
              </w:rPr>
              <w:t xml:space="preserve"> </w:t>
            </w:r>
            <w:r>
              <w:rPr>
                <w:rFonts w:cstheme="minorHAnsi"/>
                <w:sz w:val="22"/>
                <w:szCs w:val="22"/>
              </w:rPr>
              <w:t xml:space="preserve">{{BITRATE_KBPS}}</w:t>
            </w:r>
            <w:r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>
              <w:rPr>
                <w:rFonts w:cstheme="minorHAnsi"/>
                <w:spacing w:val="-4"/>
                <w:sz w:val="22"/>
                <w:szCs w:val="22"/>
              </w:rPr>
              <w:t>kbps</w:t>
            </w:r>
          </w:p>
          <w:p w14:paraId="27A39C53" w14:textId="77777777" w:rsidR="00C71C62" w:rsidRDefault="00C71C62" w:rsidP="000756B6">
            <w:pPr>
              <w:rPr>
                <w:rFonts w:cstheme="minorHAnsi"/>
                <w:spacing w:val="-7"/>
                <w:sz w:val="22"/>
                <w:szCs w:val="22"/>
              </w:rPr>
            </w:pPr>
            <w:r>
              <w:rPr>
                <w:rFonts w:cstheme="minorHAnsi"/>
                <w:b/>
                <w:color w:val="89143C" w:themeColor="accent1"/>
                <w:sz w:val="22"/>
                <w:szCs w:val="22"/>
              </w:rPr>
              <w:t>WDR</w:t>
            </w:r>
            <w:r>
              <w:rPr>
                <w:rFonts w:cstheme="minorHAnsi"/>
                <w:b/>
                <w:color w:val="89143C" w:themeColor="accent1"/>
                <w:spacing w:val="-2"/>
                <w:sz w:val="22"/>
                <w:szCs w:val="22"/>
              </w:rPr>
              <w:t xml:space="preserve"> </w:t>
            </w:r>
            <w:r>
              <w:rPr>
                <w:rFonts w:cstheme="minorHAnsi"/>
                <w:b/>
                <w:color w:val="89143C" w:themeColor="accent1"/>
                <w:sz w:val="22"/>
                <w:szCs w:val="22"/>
              </w:rPr>
              <w:t xml:space="preserve">Settings: </w:t>
            </w:r>
            <w:r>
              <w:rPr>
                <w:rFonts w:cstheme="minorHAnsi"/>
                <w:sz w:val="22"/>
                <w:szCs w:val="22"/>
              </w:rPr>
              <w:t xml:space="preserve">Day – {{WDR_DAY}}</w:t>
            </w:r>
            <w:r>
              <w:rPr>
                <w:rFonts w:cstheme="minorHAnsi"/>
                <w:spacing w:val="-3"/>
                <w:sz w:val="22"/>
                <w:szCs w:val="22"/>
              </w:rPr>
              <w:t xml:space="preserve"/>
            </w:r>
            <w:r>
              <w:rPr>
                <w:rFonts w:cstheme="minorHAnsi"/>
                <w:sz w:val="22"/>
                <w:szCs w:val="22"/>
              </w:rPr>
              <w:t xml:space="preserve"/>
            </w:r>
            <w:r>
              <w:rPr>
                <w:rFonts w:cstheme="minorHAnsi"/>
                <w:spacing w:val="1"/>
                <w:sz w:val="22"/>
                <w:szCs w:val="22"/>
              </w:rPr>
              <w:t xml:space="preserve"/>
            </w:r>
            <w:r>
              <w:rPr>
                <w:rFonts w:cstheme="minorHAnsi"/>
                <w:spacing w:val="-7"/>
                <w:sz w:val="22"/>
                <w:szCs w:val="22"/>
              </w:rPr>
              <w:t xml:space="preserve"> </w:t>
            </w:r>
          </w:p>
          <w:p w14:paraId="4AB0F6D1" w14:textId="77777777" w:rsidR="00C71C62" w:rsidRDefault="00C71C62" w:rsidP="000756B6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                           Night</w:t>
            </w:r>
            <w:r>
              <w:rPr>
                <w:rFonts w:cstheme="minorHAnsi"/>
                <w:spacing w:val="-4"/>
                <w:sz w:val="22"/>
                <w:szCs w:val="22"/>
              </w:rPr>
              <w:t xml:space="preserve"> </w:t>
            </w:r>
            <w:r>
              <w:rPr>
                <w:rFonts w:cstheme="minorHAnsi"/>
                <w:sz w:val="22"/>
                <w:szCs w:val="22"/>
              </w:rPr>
              <w:t>–</w:t>
            </w:r>
            <w:r>
              <w:rPr>
                <w:rFonts w:cstheme="minorHAnsi"/>
                <w:spacing w:val="-1"/>
                <w:sz w:val="22"/>
                <w:szCs w:val="22"/>
              </w:rPr>
              <w:t xml:space="preserve"> </w:t>
            </w:r>
            <w:r>
              <w:rPr>
                <w:rFonts w:cstheme="minorHAnsi"/>
                <w:spacing w:val="-5"/>
                <w:sz w:val="22"/>
                <w:szCs w:val="22"/>
              </w:rPr>
              <w:t xml:space="preserve">{{WDR_NIGHT}}</w:t>
            </w:r>
          </w:p>
        </w:tc>
      </w:tr>
    </w:tbl>
    <w:p w14:paraId="5BEAC419" w14:textId="77777777" w:rsidR="00C71C62" w:rsidRPr="001071A6" w:rsidRDefault="00C71C62" w:rsidP="00C71C62">
      <w:pPr>
        <w:pStyle w:val="BodyText"/>
        <w:spacing w:after="0" w:line="240" w:lineRule="auto"/>
        <w:rPr>
          <w:rFonts w:asciiTheme="minorHAnsi" w:hAnsiTheme="minorHAnsi" w:cstheme="minorHAnsi"/>
          <w:sz w:val="22"/>
          <w:szCs w:val="22"/>
        </w:rPr>
      </w:pPr>
    </w:p>
    <w:p w14:paraId="5871EBCB" w14:textId="77777777" w:rsidR="00C71C62" w:rsidRPr="001071A6" w:rsidRDefault="00C71C62" w:rsidP="00C71C62">
      <w:pPr>
        <w:pStyle w:val="ListParagraph"/>
        <w:numPr>
          <w:ilvl w:val="0"/>
          <w:numId w:val="25"/>
        </w:numPr>
        <w:tabs>
          <w:tab w:val="left" w:pos="859"/>
        </w:tabs>
        <w:ind w:left="1580" w:hanging="104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>Configure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and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add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cameras</w:t>
      </w:r>
      <w:r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on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the</w:t>
      </w:r>
      <w:r>
        <w:rPr>
          <w:rFonts w:asciiTheme="minorHAnsi" w:hAnsiTheme="minorHAnsi" w:cstheme="minorHAnsi"/>
          <w:spacing w:val="-5"/>
        </w:rPr>
        <w:t xml:space="preserve"> POI </w:t>
      </w:r>
      <w:r>
        <w:rPr>
          <w:rFonts w:asciiTheme="minorHAnsi" w:hAnsiTheme="minorHAnsi" w:cstheme="minorHAnsi"/>
        </w:rPr>
        <w:t>NVR and follow camera convention as below.</w:t>
      </w:r>
    </w:p>
    <w:p w14:paraId="256FAD21" w14:textId="77777777" w:rsidR="00C71C62" w:rsidRPr="001071A6" w:rsidRDefault="00C71C62" w:rsidP="00C71C62">
      <w:pPr>
        <w:pStyle w:val="ListParagraph"/>
        <w:tabs>
          <w:tab w:val="left" w:pos="859"/>
        </w:tabs>
        <w:ind w:left="1580" w:firstLine="0"/>
        <w:jc w:val="both"/>
        <w:rPr>
          <w:rFonts w:asciiTheme="minorHAnsi" w:hAnsiTheme="minorHAnsi" w:cstheme="minorHAnsi"/>
          <w:b/>
        </w:rPr>
      </w:pPr>
    </w:p>
    <w:p w14:paraId="4851916C" w14:textId="77777777" w:rsidR="00C71C62" w:rsidRPr="001071A6" w:rsidRDefault="00C71C62" w:rsidP="00C71C62">
      <w:pPr>
        <w:pStyle w:val="ListParagraph"/>
        <w:tabs>
          <w:tab w:val="left" w:pos="0"/>
        </w:tabs>
        <w:ind w:left="0" w:firstLine="0"/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[</w:t>
      </w:r>
      <w:r>
        <w:rPr>
          <w:rFonts w:asciiTheme="minorHAnsi" w:hAnsiTheme="minorHAnsi" w:cstheme="minorHAnsi"/>
          <w:b/>
          <w:color w:val="89143C" w:themeColor="accent1"/>
        </w:rPr>
        <w:t>Facility_Name</w:t>
      </w:r>
      <w:r>
        <w:rPr>
          <w:rFonts w:asciiTheme="minorHAnsi" w:hAnsiTheme="minorHAnsi" w:cstheme="minorHAnsi"/>
          <w:b/>
        </w:rPr>
        <w:t>].MOI-[</w:t>
      </w:r>
      <w:r>
        <w:rPr>
          <w:rFonts w:asciiTheme="minorHAnsi" w:hAnsiTheme="minorHAnsi" w:cstheme="minorHAnsi"/>
          <w:b/>
          <w:color w:val="89143C" w:themeColor="accent1"/>
        </w:rPr>
        <w:t>Location</w:t>
      </w:r>
      <w:r>
        <w:rPr>
          <w:rFonts w:asciiTheme="minorHAnsi" w:hAnsiTheme="minorHAnsi" w:cstheme="minorHAnsi"/>
          <w:b/>
        </w:rPr>
        <w:t>]-[</w:t>
      </w:r>
      <w:r>
        <w:rPr>
          <w:rFonts w:asciiTheme="minorHAnsi" w:hAnsiTheme="minorHAnsi" w:cstheme="minorHAnsi"/>
          <w:b/>
          <w:color w:val="89143C" w:themeColor="accent1"/>
        </w:rPr>
        <w:t>Area</w:t>
      </w:r>
      <w:r>
        <w:rPr>
          <w:rFonts w:asciiTheme="minorHAnsi" w:hAnsiTheme="minorHAnsi" w:cstheme="minorHAnsi"/>
          <w:b/>
        </w:rPr>
        <w:t>]-[</w:t>
      </w:r>
      <w:r>
        <w:rPr>
          <w:rFonts w:asciiTheme="minorHAnsi" w:hAnsiTheme="minorHAnsi" w:cstheme="minorHAnsi"/>
          <w:b/>
          <w:color w:val="89143C" w:themeColor="accent1"/>
        </w:rPr>
        <w:t>Camera Number</w:t>
      </w:r>
      <w:r>
        <w:rPr>
          <w:rFonts w:asciiTheme="minorHAnsi" w:hAnsiTheme="minorHAnsi" w:cstheme="minorHAnsi"/>
          <w:b/>
        </w:rPr>
        <w:t>]-[</w:t>
      </w:r>
      <w:r>
        <w:rPr>
          <w:rFonts w:asciiTheme="minorHAnsi" w:hAnsiTheme="minorHAnsi" w:cstheme="minorHAnsi"/>
          <w:b/>
          <w:color w:val="89143C" w:themeColor="accent1"/>
        </w:rPr>
        <w:t>Camera-IP</w:t>
      </w:r>
      <w:r>
        <w:rPr>
          <w:rFonts w:asciiTheme="minorHAnsi" w:hAnsiTheme="minorHAnsi" w:cstheme="minorHAnsi"/>
          <w:b/>
        </w:rPr>
        <w:t>]</w:t>
      </w:r>
    </w:p>
    <w:p w14:paraId="7C44AC2E" w14:textId="77777777" w:rsidR="00C71C62" w:rsidRPr="001071A6" w:rsidRDefault="00C71C62" w:rsidP="00C71C62">
      <w:pPr>
        <w:pStyle w:val="ListParagraph"/>
        <w:tabs>
          <w:tab w:val="left" w:pos="0"/>
        </w:tabs>
        <w:ind w:left="1580" w:firstLine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                       1</w:t>
        <w:tab/>
        <w:tab/>
        <w:t xml:space="preserve">  2 </w:t>
        <w:tab/>
        <w:t xml:space="preserve">     3</w:t>
        <w:tab/>
        <w:t xml:space="preserve">             4</w:t>
        <w:tab/>
        <w:t xml:space="preserve">           5</w:t>
      </w:r>
    </w:p>
    <w:p w14:paraId="718E59A4" w14:textId="77777777" w:rsidR="00C71C62" w:rsidRPr="001071A6" w:rsidRDefault="00C71C62" w:rsidP="00C71C62">
      <w:pPr>
        <w:tabs>
          <w:tab w:val="left" w:pos="0"/>
        </w:tabs>
        <w:spacing w:after="0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E.g.: ABC MALL.MOI-AL-SAAD-GF-MAIN-ENTRANCE CAM-1-192.168.1.1</w:t>
      </w:r>
    </w:p>
    <w:p w14:paraId="7D11EF5F" w14:textId="77777777" w:rsidR="00C71C62" w:rsidRPr="00B47390" w:rsidRDefault="00C71C62" w:rsidP="00C71C62">
      <w:pPr>
        <w:spacing w:after="0" w:line="276" w:lineRule="auto"/>
        <w:ind w:firstLine="720"/>
        <w:rPr>
          <w:rFonts w:cstheme="minorHAnsi"/>
          <w:b/>
          <w:color w:val="89143C" w:themeColor="accent1"/>
          <w:sz w:val="22"/>
          <w:szCs w:val="22"/>
        </w:rPr>
      </w:pPr>
      <w:r>
        <w:rPr>
          <w:rFonts w:cstheme="minorHAnsi"/>
          <w:b/>
          <w:color w:val="89143C" w:themeColor="accent1"/>
          <w:spacing w:val="-2"/>
          <w:sz w:val="22"/>
          <w:szCs w:val="22"/>
        </w:rPr>
        <w:t>Note:</w:t>
      </w:r>
    </w:p>
    <w:p w14:paraId="34190706" w14:textId="77777777" w:rsidR="00C71C62" w:rsidRDefault="00C71C62" w:rsidP="00C71C62">
      <w:pPr>
        <w:pStyle w:val="BodyText"/>
        <w:numPr>
          <w:ilvl w:val="0"/>
          <w:numId w:val="26"/>
        </w:numPr>
        <w:spacing w:after="0" w:line="276" w:lineRule="auto"/>
        <w:ind w:left="990" w:hanging="270"/>
        <w:jc w:val="both"/>
        <w:rPr>
          <w:rFonts w:asciiTheme="minorHAnsi" w:eastAsia="Calibr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eastAsia="Calibri" w:hAnsiTheme="minorHAnsi" w:cstheme="minorHAnsi"/>
          <w:bCs/>
          <w:color w:val="auto"/>
          <w:sz w:val="22"/>
          <w:szCs w:val="22"/>
          <w:lang w:val="en-US"/>
        </w:rPr>
        <w:t>The lighting conditions across all areas must meet the recommended illumination level of 250 lux.</w:t>
      </w:r>
    </w:p>
    <w:p w14:paraId="3F2F403B" w14:textId="77777777" w:rsidR="00C71C62" w:rsidRDefault="00C71C62" w:rsidP="00C71C62">
      <w:pPr>
        <w:pStyle w:val="BodyText"/>
        <w:numPr>
          <w:ilvl w:val="0"/>
          <w:numId w:val="26"/>
        </w:numPr>
        <w:spacing w:after="0" w:line="276" w:lineRule="auto"/>
        <w:ind w:left="990" w:hanging="270"/>
        <w:jc w:val="both"/>
        <w:rPr>
          <w:rFonts w:asciiTheme="minorHAnsi" w:eastAsia="Calibr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eastAsia="Calibri" w:hAnsiTheme="minorHAnsi" w:cstheme="minorHAnsi"/>
          <w:bCs/>
          <w:color w:val="auto"/>
          <w:sz w:val="22"/>
          <w:szCs w:val="22"/>
          <w:lang w:val="en-US"/>
        </w:rPr>
        <w:t>The POI system must be installed and reported to the Ministry of Interior within 60 days from the date of this report. Non-compliance will result in regulatory action.</w:t>
      </w:r>
    </w:p>
    <w:p w14:paraId="12BFE31D" w14:textId="77777777" w:rsidR="00C71C62" w:rsidRDefault="00C71C62" w:rsidP="00C71C62">
      <w:pPr>
        <w:pStyle w:val="BodyText"/>
        <w:numPr>
          <w:ilvl w:val="0"/>
          <w:numId w:val="26"/>
        </w:numPr>
        <w:spacing w:after="0" w:line="276" w:lineRule="auto"/>
        <w:ind w:left="990" w:hanging="270"/>
        <w:jc w:val="both"/>
        <w:rPr>
          <w:rFonts w:asciiTheme="minorHAnsi" w:eastAsia="Calibr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eastAsia="Calibri" w:hAnsiTheme="minorHAnsi" w:cstheme="minorHAnsi"/>
          <w:bCs/>
          <w:color w:val="auto"/>
          <w:sz w:val="22"/>
          <w:szCs w:val="22"/>
          <w:lang w:val="en-US"/>
        </w:rPr>
        <w:t>All outdoor camera installations must include appropriate outdoor housing and brackets.</w:t>
      </w:r>
    </w:p>
    <w:p w14:paraId="6678948B" w14:textId="77777777" w:rsidR="00C71C62" w:rsidRDefault="00C71C62" w:rsidP="00C71C62">
      <w:pPr>
        <w:pStyle w:val="BodyText"/>
        <w:numPr>
          <w:ilvl w:val="0"/>
          <w:numId w:val="26"/>
        </w:numPr>
        <w:spacing w:after="0" w:line="276" w:lineRule="auto"/>
        <w:ind w:left="990" w:hanging="270"/>
        <w:jc w:val="both"/>
        <w:rPr>
          <w:rFonts w:asciiTheme="minorHAnsi" w:eastAsia="Calibr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eastAsia="Calibri" w:hAnsiTheme="minorHAnsi" w:cstheme="minorHAnsi"/>
          <w:bCs/>
          <w:color w:val="auto"/>
          <w:sz w:val="22"/>
          <w:szCs w:val="22"/>
          <w:lang w:val="en-US"/>
        </w:rPr>
        <w:t>The CCTV contractor is responsible for maintaining the system with zero downtime. Any system faults or malfunctions will result in regulatory action.</w:t>
      </w:r>
    </w:p>
    <w:p w14:paraId="3AE77D80" w14:textId="77777777" w:rsidR="00C71C62" w:rsidRDefault="00C71C62" w:rsidP="00C71C62">
      <w:pPr>
        <w:pStyle w:val="BodyText"/>
        <w:numPr>
          <w:ilvl w:val="0"/>
          <w:numId w:val="26"/>
        </w:numPr>
        <w:spacing w:after="0" w:line="276" w:lineRule="auto"/>
        <w:ind w:left="990" w:hanging="270"/>
        <w:jc w:val="both"/>
        <w:rPr>
          <w:rFonts w:asciiTheme="minorHAnsi" w:eastAsia="Calibr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eastAsia="Calibri" w:hAnsiTheme="minorHAnsi" w:cstheme="minorHAnsi"/>
          <w:bCs/>
          <w:color w:val="auto"/>
          <w:sz w:val="22"/>
          <w:szCs w:val="22"/>
          <w:lang w:val="en-US"/>
        </w:rPr>
        <w:t>Upon readiness for integration with MOI, the contractor must provide comprehensive system details, including camera specifications and GPS coordinates for all installed cameras.</w:t>
      </w:r>
    </w:p>
    <w:p w14:paraId="5DC66BA5" w14:textId="77777777" w:rsidR="00C71C62" w:rsidRDefault="00C71C62" w:rsidP="00C71C62">
      <w:pPr>
        <w:pStyle w:val="BodyText"/>
        <w:numPr>
          <w:ilvl w:val="0"/>
          <w:numId w:val="26"/>
        </w:numPr>
        <w:spacing w:before="3" w:line="276" w:lineRule="auto"/>
        <w:ind w:left="990" w:hanging="270"/>
        <w:jc w:val="both"/>
        <w:rPr>
          <w:rFonts w:asciiTheme="minorHAnsi" w:eastAsia="Calibri" w:hAnsiTheme="minorHAnsi" w:cstheme="minorHAnsi"/>
          <w:bCs/>
          <w:color w:val="auto"/>
          <w:sz w:val="22"/>
          <w:szCs w:val="22"/>
          <w:lang w:val="en-US"/>
        </w:rPr>
      </w:pPr>
      <w:r>
        <w:rPr>
          <w:rFonts w:asciiTheme="minorHAnsi" w:eastAsia="Calibri" w:hAnsiTheme="minorHAnsi" w:cstheme="minorHAnsi"/>
          <w:bCs/>
          <w:color w:val="auto"/>
          <w:sz w:val="22"/>
          <w:szCs w:val="22"/>
          <w:lang w:val="en-US"/>
        </w:rPr>
        <w:t>For any support or additional details required during or after project implementation, the POI team at MOI must be contacted immediately.</w:t>
      </w:r>
    </w:p>
    <w:p w14:paraId="19C64B80" w14:textId="36A224AF" w:rsidR="00804BE9" w:rsidRDefault="00CD44E8" w:rsidP="009B3564">
      <w:pPr>
        <w:pStyle w:val="BodyText"/>
        <w:spacing w:before="3"/>
        <w:ind w:left="90"/>
        <w:rPr>
          <w:rFonts w:asciiTheme="minorHAnsi" w:hAnsiTheme="minorHAnsi" w:cstheme="minorHAnsi"/>
          <w:b/>
          <w:bCs/>
          <w:color w:val="89143C" w:themeColor="accent1"/>
          <w:sz w:val="29"/>
          <w:u w:val="single"/>
        </w:rPr>
      </w:pPr>
      <w:r>
        <w:rPr>
          <w:rFonts w:asciiTheme="minorHAnsi" w:hAnsiTheme="minorHAnsi" w:cstheme="minorHAnsi"/>
          <w:b/>
          <w:bCs/>
          <w:color w:val="89143C" w:themeColor="accent1"/>
          <w:sz w:val="29"/>
          <w:u w:val="single"/>
        </w:rPr>
        <w:lastRenderedPageBreak/>
        <w:t>01: Camera Details:</w:t>
      </w:r>
    </w:p>
    <w:tbl>
      <w:tblPr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459"/>
        <w:gridCol w:w="2211"/>
        <w:gridCol w:w="764"/>
        <w:gridCol w:w="931"/>
        <w:gridCol w:w="773"/>
        <w:gridCol w:w="1692"/>
        <w:gridCol w:w="1530"/>
        <w:gridCol w:w="1260"/>
        <w:gridCol w:w="1290"/>
      </w:tblGrid>
      <w:tr w:rsidR="00DC3E5F" w:rsidRPr="009B3564" w14:paraId="565E24B0" w14:textId="77777777" w:rsidTr="000B357D">
        <w:trPr>
          <w:trHeight w:val="747"/>
          <w:jc w:val="center"/>
        </w:trPr>
        <w:tc>
          <w:tcPr>
            <w:tcW w:w="459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666633"/>
            <w:vAlign w:val="center"/>
            <w:hideMark/>
          </w:tcPr>
          <w:p w14:paraId="475E69AA" w14:textId="77777777" w:rsidR="009B3564" w:rsidRPr="009B3564" w:rsidRDefault="009B3564" w:rsidP="009B35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SN</w:t>
            </w:r>
          </w:p>
        </w:tc>
        <w:tc>
          <w:tcPr>
            <w:tcW w:w="2211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666633"/>
            <w:vAlign w:val="center"/>
            <w:hideMark/>
          </w:tcPr>
          <w:p w14:paraId="0C08882F" w14:textId="77777777" w:rsidR="009B3564" w:rsidRPr="009B3564" w:rsidRDefault="009B3564" w:rsidP="009B35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Location Name</w:t>
            </w:r>
          </w:p>
        </w:tc>
        <w:tc>
          <w:tcPr>
            <w:tcW w:w="764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666633"/>
            <w:vAlign w:val="center"/>
            <w:hideMark/>
          </w:tcPr>
          <w:p w14:paraId="3E5D3C5B" w14:textId="77777777" w:rsidR="009B3564" w:rsidRPr="009B3564" w:rsidRDefault="009B3564" w:rsidP="009B35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Height (m)</w:t>
            </w:r>
          </w:p>
        </w:tc>
        <w:tc>
          <w:tcPr>
            <w:tcW w:w="931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666633"/>
            <w:vAlign w:val="center"/>
            <w:hideMark/>
          </w:tcPr>
          <w:p w14:paraId="19E13B43" w14:textId="77777777" w:rsidR="009B3564" w:rsidRPr="009B3564" w:rsidRDefault="009B3564" w:rsidP="009B35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Distance (m)</w:t>
            </w:r>
          </w:p>
        </w:tc>
        <w:tc>
          <w:tcPr>
            <w:tcW w:w="77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000000" w:fill="666633"/>
            <w:vAlign w:val="center"/>
            <w:hideMark/>
          </w:tcPr>
          <w:p w14:paraId="70AB48C3" w14:textId="77777777" w:rsidR="009B3564" w:rsidRPr="009B3564" w:rsidRDefault="009B3564" w:rsidP="009B35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Target Area</w:t>
            </w:r>
          </w:p>
        </w:tc>
        <w:tc>
          <w:tcPr>
            <w:tcW w:w="1692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666633"/>
            <w:vAlign w:val="center"/>
            <w:hideMark/>
          </w:tcPr>
          <w:p w14:paraId="76134F5B" w14:textId="77777777" w:rsidR="009B3564" w:rsidRPr="009B3564" w:rsidRDefault="009B3564" w:rsidP="009B35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Camera Model</w:t>
            </w:r>
          </w:p>
        </w:tc>
        <w:tc>
          <w:tcPr>
            <w:tcW w:w="153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666633"/>
            <w:vAlign w:val="center"/>
            <w:hideMark/>
          </w:tcPr>
          <w:p w14:paraId="5DD85343" w14:textId="77777777" w:rsidR="009B3564" w:rsidRPr="009B3564" w:rsidRDefault="009B3564" w:rsidP="009B35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Lens Model</w:t>
            </w:r>
          </w:p>
        </w:tc>
        <w:tc>
          <w:tcPr>
            <w:tcW w:w="126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666633"/>
            <w:vAlign w:val="center"/>
            <w:hideMark/>
          </w:tcPr>
          <w:p w14:paraId="4EFF1F42" w14:textId="77777777" w:rsidR="009B3564" w:rsidRPr="009B3564" w:rsidRDefault="009B3564" w:rsidP="009B35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Installation Type</w:t>
            </w:r>
          </w:p>
        </w:tc>
        <w:tc>
          <w:tcPr>
            <w:tcW w:w="129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666633"/>
            <w:vAlign w:val="center"/>
            <w:hideMark/>
          </w:tcPr>
          <w:p w14:paraId="2C5F12BA" w14:textId="77777777" w:rsidR="009B3564" w:rsidRPr="009B3564" w:rsidRDefault="009B3564" w:rsidP="009B35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  <w:lang w:val="en-US"/>
              </w:rPr>
              <w:t>Installation Environment</w:t>
            </w:r>
          </w:p>
        </w:tc>
      </w:tr>
      <w:tr w:rsidR="00DC3E5F" w:rsidRPr="009B3564" w14:paraId="4BE07479" w14:textId="77777777" w:rsidTr="000B357D">
        <w:trPr>
          <w:trHeight w:val="322"/>
          <w:jc w:val="center"/>
        </w:trPr>
        <w:tc>
          <w:tcPr>
            <w:tcW w:w="459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74B259D6" w14:textId="77777777" w:rsidR="009B3564" w:rsidRPr="009B3564" w:rsidRDefault="009B3564" w:rsidP="009B35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</w:p>
        </w:tc>
        <w:tc>
          <w:tcPr>
            <w:tcW w:w="2211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792D6824" w14:textId="77777777" w:rsidR="009B3564" w:rsidRPr="009B3564" w:rsidRDefault="009B3564" w:rsidP="009B35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</w:p>
        </w:tc>
        <w:tc>
          <w:tcPr>
            <w:tcW w:w="764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5E012197" w14:textId="77777777" w:rsidR="009B3564" w:rsidRPr="009B3564" w:rsidRDefault="009B3564" w:rsidP="009B35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</w:p>
        </w:tc>
        <w:tc>
          <w:tcPr>
            <w:tcW w:w="931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6C728913" w14:textId="77777777" w:rsidR="009B3564" w:rsidRPr="009B3564" w:rsidRDefault="009B3564" w:rsidP="009B35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</w:p>
        </w:tc>
        <w:tc>
          <w:tcPr>
            <w:tcW w:w="77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666633"/>
            <w:vAlign w:val="center"/>
            <w:hideMark/>
          </w:tcPr>
          <w:p w14:paraId="01019B56" w14:textId="77777777" w:rsidR="009B3564" w:rsidRPr="009B3564" w:rsidRDefault="009B3564" w:rsidP="009B35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(m)</w:t>
            </w:r>
          </w:p>
        </w:tc>
        <w:tc>
          <w:tcPr>
            <w:tcW w:w="1692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35B0E86B" w14:textId="77777777" w:rsidR="009B3564" w:rsidRPr="009B3564" w:rsidRDefault="009B3564" w:rsidP="009B35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</w:p>
        </w:tc>
        <w:tc>
          <w:tcPr>
            <w:tcW w:w="153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5ED110DC" w14:textId="77777777" w:rsidR="009B3564" w:rsidRPr="009B3564" w:rsidRDefault="009B3564" w:rsidP="009B35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</w:p>
        </w:tc>
        <w:tc>
          <w:tcPr>
            <w:tcW w:w="126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1580B1E0" w14:textId="77777777" w:rsidR="009B3564" w:rsidRPr="009B3564" w:rsidRDefault="009B3564" w:rsidP="009B35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</w:p>
        </w:tc>
        <w:tc>
          <w:tcPr>
            <w:tcW w:w="1290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05348BB6" w14:textId="77777777" w:rsidR="009B3564" w:rsidRPr="009B3564" w:rsidRDefault="009B3564" w:rsidP="009B35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</w:p>
        </w:tc>
      </w:tr>
      <w:tr w:rsidR="0085612E" w:rsidRPr="009B3564" w14:paraId="4D9BA7EF" w14:textId="77777777" w:rsidTr="000B357D">
        <w:trPr>
          <w:trHeight w:val="431"/>
          <w:jc w:val="center"/>
        </w:trPr>
        <w:tc>
          <w:tcPr>
            <w:tcW w:w="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D41B4" w14:textId="6A2A43B7" w:rsidR="0085612E" w:rsidRDefault="00C36E51" w:rsidP="00856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{{SN}}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2E60A6" w14:textId="113B9931" w:rsidR="0085612E" w:rsidRDefault="0085612E" w:rsidP="008561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{{LOCATION_NAME}}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3E7402" w14:textId="6C1EE752" w:rsidR="0085612E" w:rsidRDefault="000066D5" w:rsidP="00856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{{HEIGHT}}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F530F1" w14:textId="2ADC2EA4" w:rsidR="0085612E" w:rsidRDefault="000B357D" w:rsidP="00856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{{DISTANCE}}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637195" w14:textId="59B706F3" w:rsidR="0085612E" w:rsidRDefault="0085612E" w:rsidP="00856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{{TARGET_AREA}}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09276A" w14:textId="5071E292" w:rsidR="0085612E" w:rsidRPr="00976716" w:rsidRDefault="0085612E" w:rsidP="0085612E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lang w:val="en-US"/>
              </w:rPr>
            </w:pPr>
            <w:r>
              <w:rPr>
                <w:rFonts w:ascii="Calibri" w:eastAsia="Times New Roman" w:hAnsi="Calibri" w:cs="Arial"/>
                <w:color w:val="000000"/>
                <w:lang w:val="en-US"/>
              </w:rPr>
              <w:t xml:space="preserve">{{CAMERA_MODEL}}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39CF86" w14:textId="29B0DD16" w:rsidR="0085612E" w:rsidRDefault="0085612E" w:rsidP="00856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auto"/>
                <w:lang w:val="en-US"/>
              </w:rPr>
            </w:pPr>
            <w:r>
              <w:rPr>
                <w:rFonts w:ascii="Calibri" w:eastAsia="Times New Roman" w:hAnsi="Calibri" w:cs="Calibri"/>
                <w:color w:val="auto"/>
                <w:lang w:val="en-US"/>
              </w:rPr>
              <w:t xml:space="preserve">{{LENS_MODEL}}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DAFC20" w14:textId="5660C59C" w:rsidR="0085612E" w:rsidRDefault="000066D5" w:rsidP="00856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{{INSTALL_TYPE}}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075D85" w14:textId="67EC0667" w:rsidR="0085612E" w:rsidRPr="00DC3E5F" w:rsidRDefault="0085612E" w:rsidP="00856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{{INSTALL_ENV}}</w:t>
            </w:r>
          </w:p>
        </w:tc>
      </w:tr>
      <w:tr w:rsidR="0085612E" w:rsidRPr="009B3564" w14:paraId="18E547D6" w14:textId="77777777" w:rsidTr="000B357D">
        <w:trPr>
          <w:trHeight w:val="494"/>
          <w:jc w:val="center"/>
        </w:trPr>
        <w:tc>
          <w:tcPr>
            <w:tcW w:w="4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E3B450" w14:textId="77777777" w:rsidR="0085612E" w:rsidRPr="009B3564" w:rsidRDefault="0085612E" w:rsidP="00856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4679" w:type="dxa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666633"/>
            <w:vAlign w:val="center"/>
            <w:hideMark/>
          </w:tcPr>
          <w:p w14:paraId="738917C2" w14:textId="77777777" w:rsidR="0085612E" w:rsidRPr="009B3564" w:rsidRDefault="0085612E" w:rsidP="00856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val="en-US"/>
              </w:rPr>
            </w:pPr>
            <w:r>
              <w:rPr>
                <w:rFonts w:ascii="Calibri" w:eastAsia="Times New Roman" w:hAnsi="Calibri" w:cs="Calibri"/>
                <w:color w:val="FFFFFF"/>
                <w:sz w:val="22"/>
                <w:szCs w:val="22"/>
                <w:lang w:val="en-US"/>
              </w:rPr>
              <w:t>Total Cameras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615E3E" w14:textId="4D94CF7A" w:rsidR="0085612E" w:rsidRPr="009B3564" w:rsidRDefault="0032400F" w:rsidP="00856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{{TOTAL_CAMERAS}}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666633"/>
            <w:vAlign w:val="center"/>
            <w:hideMark/>
          </w:tcPr>
          <w:p w14:paraId="4B695899" w14:textId="77777777" w:rsidR="0085612E" w:rsidRPr="009B3564" w:rsidRDefault="0085612E" w:rsidP="00856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en-US"/>
              </w:rPr>
            </w:pPr>
            <w:r>
              <w:rPr>
                <w:rFonts w:ascii="Calibri" w:eastAsia="Times New Roman" w:hAnsi="Calibri" w:cs="Calibri"/>
                <w:color w:val="FFFFFF"/>
                <w:lang w:val="en-US"/>
              </w:rPr>
              <w:t>Camera Vendor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78CAF6" w14:textId="77777777" w:rsidR="0085612E" w:rsidRPr="009B3564" w:rsidRDefault="0085612E" w:rsidP="00856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{{CAMERA_VENDOR}}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0F0FFD" w14:textId="77777777" w:rsidR="0085612E" w:rsidRPr="009B3564" w:rsidRDefault="0085612E" w:rsidP="008561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</w:tbl>
    <w:p w14:paraId="48008B35" w14:textId="77777777" w:rsidR="00804BE9" w:rsidRPr="000214DA" w:rsidRDefault="00804BE9" w:rsidP="00CD44E8">
      <w:pPr>
        <w:pStyle w:val="BodyText"/>
        <w:spacing w:before="3"/>
        <w:ind w:left="90"/>
        <w:rPr>
          <w:rFonts w:asciiTheme="minorHAnsi" w:hAnsiTheme="minorHAnsi" w:cstheme="minorHAnsi"/>
          <w:b/>
          <w:bCs/>
          <w:color w:val="89143C" w:themeColor="accent1"/>
          <w:sz w:val="16"/>
          <w:szCs w:val="16"/>
          <w:u w:val="single"/>
        </w:rPr>
      </w:pPr>
    </w:p>
    <w:p w14:paraId="5D63FFF1" w14:textId="6DE10D83" w:rsidR="00CD44E8" w:rsidRDefault="00CD44E8" w:rsidP="00E150BE">
      <w:pPr>
        <w:pStyle w:val="BodyText"/>
        <w:spacing w:before="3"/>
        <w:rPr>
          <w:rFonts w:asciiTheme="minorHAnsi" w:hAnsiTheme="minorHAnsi" w:cstheme="minorHAnsi"/>
          <w:b/>
          <w:bCs/>
          <w:color w:val="89143C" w:themeColor="accent1"/>
          <w:sz w:val="29"/>
          <w:u w:val="single"/>
        </w:rPr>
      </w:pPr>
      <w:r>
        <w:rPr>
          <w:rFonts w:asciiTheme="minorHAnsi" w:hAnsiTheme="minorHAnsi" w:cstheme="minorHAnsi"/>
          <w:b/>
          <w:bCs/>
          <w:color w:val="89143C" w:themeColor="accent1"/>
          <w:sz w:val="29"/>
          <w:u w:val="single"/>
        </w:rPr>
        <w:t>02: NVR Details:</w:t>
      </w:r>
    </w:p>
    <w:tbl>
      <w:tblPr>
        <w:tblW w:w="10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3"/>
        <w:gridCol w:w="1532"/>
        <w:gridCol w:w="2270"/>
        <w:gridCol w:w="5290"/>
        <w:gridCol w:w="925"/>
      </w:tblGrid>
      <w:tr w:rsidR="005751A8" w:rsidRPr="001071A6" w14:paraId="7F1D35CD" w14:textId="77777777" w:rsidTr="00061C9A">
        <w:trPr>
          <w:trHeight w:val="702"/>
          <w:jc w:val="center"/>
        </w:trPr>
        <w:tc>
          <w:tcPr>
            <w:tcW w:w="623" w:type="dxa"/>
            <w:shd w:val="clear" w:color="auto" w:fill="666633"/>
            <w:vAlign w:val="center"/>
          </w:tcPr>
          <w:p w14:paraId="078FD4A6" w14:textId="77777777" w:rsidR="005751A8" w:rsidRPr="001071A6" w:rsidRDefault="005751A8" w:rsidP="00F050AF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bookmarkStart w:id="0" w:name="_Hlk234751139"/>
            <w:r>
              <w:rPr>
                <w:rFonts w:asciiTheme="minorHAnsi" w:hAnsiTheme="minorHAnsi" w:cstheme="minorHAnsi"/>
                <w:b/>
                <w:color w:val="FFFFFF"/>
                <w:spacing w:val="-5"/>
                <w:sz w:val="20"/>
                <w:szCs w:val="20"/>
              </w:rPr>
              <w:t>SN</w:t>
            </w:r>
          </w:p>
        </w:tc>
        <w:tc>
          <w:tcPr>
            <w:tcW w:w="1532" w:type="dxa"/>
            <w:shd w:val="clear" w:color="auto" w:fill="666633"/>
            <w:vAlign w:val="center"/>
          </w:tcPr>
          <w:p w14:paraId="33DD995B" w14:textId="77777777" w:rsidR="005751A8" w:rsidRPr="001071A6" w:rsidRDefault="005751A8" w:rsidP="00F050AF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Device Type</w:t>
            </w:r>
          </w:p>
        </w:tc>
        <w:tc>
          <w:tcPr>
            <w:tcW w:w="2270" w:type="dxa"/>
            <w:shd w:val="clear" w:color="auto" w:fill="666633"/>
            <w:vAlign w:val="center"/>
          </w:tcPr>
          <w:p w14:paraId="575110FD" w14:textId="77777777" w:rsidR="005751A8" w:rsidRPr="001071A6" w:rsidRDefault="005751A8" w:rsidP="00F050AF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FFFF"/>
                <w:spacing w:val="-2"/>
                <w:sz w:val="20"/>
                <w:szCs w:val="20"/>
              </w:rPr>
              <w:t xml:space="preserve">Model #</w:t>
            </w:r>
          </w:p>
        </w:tc>
        <w:tc>
          <w:tcPr>
            <w:tcW w:w="5290" w:type="dxa"/>
            <w:shd w:val="clear" w:color="auto" w:fill="666633"/>
            <w:vAlign w:val="center"/>
          </w:tcPr>
          <w:p w14:paraId="5C059BCD" w14:textId="77777777" w:rsidR="005751A8" w:rsidRPr="001071A6" w:rsidRDefault="005751A8" w:rsidP="00F050AF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pacing w:val="-5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FFFF"/>
                <w:spacing w:val="-5"/>
                <w:sz w:val="20"/>
                <w:szCs w:val="20"/>
              </w:rPr>
              <w:t>Description</w:t>
            </w:r>
          </w:p>
        </w:tc>
        <w:tc>
          <w:tcPr>
            <w:tcW w:w="925" w:type="dxa"/>
            <w:shd w:val="clear" w:color="auto" w:fill="666633"/>
            <w:vAlign w:val="center"/>
          </w:tcPr>
          <w:p w14:paraId="5E37008E" w14:textId="77777777" w:rsidR="005751A8" w:rsidRPr="001071A6" w:rsidRDefault="005751A8" w:rsidP="00F050AF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FFFF"/>
                <w:spacing w:val="-5"/>
                <w:sz w:val="20"/>
                <w:szCs w:val="20"/>
              </w:rPr>
              <w:t>Qty</w:t>
            </w:r>
          </w:p>
        </w:tc>
      </w:tr>
      <w:tr w:rsidR="005751A8" w:rsidRPr="001071A6" w14:paraId="4DC2B4A4" w14:textId="77777777" w:rsidTr="00061C9A">
        <w:trPr>
          <w:trHeight w:val="476"/>
          <w:jc w:val="center"/>
        </w:trPr>
        <w:tc>
          <w:tcPr>
            <w:tcW w:w="623" w:type="dxa"/>
            <w:vAlign w:val="center"/>
          </w:tcPr>
          <w:p w14:paraId="1EA60118" w14:textId="77777777" w:rsidR="005751A8" w:rsidRPr="001071A6" w:rsidRDefault="005751A8" w:rsidP="00F050AF">
            <w:pPr>
              <w:pStyle w:val="TableParagraph"/>
              <w:spacing w:before="0"/>
              <w:ind w:right="214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{{SN}}</w:t>
            </w:r>
          </w:p>
        </w:tc>
        <w:tc>
          <w:tcPr>
            <w:tcW w:w="1532" w:type="dxa"/>
            <w:vAlign w:val="center"/>
          </w:tcPr>
          <w:p w14:paraId="6184C6DD" w14:textId="77777777" w:rsidR="005751A8" w:rsidRPr="001071A6" w:rsidRDefault="005751A8" w:rsidP="00F050AF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{{DEVICE_TYPE}}</w:t>
            </w:r>
          </w:p>
        </w:tc>
        <w:tc>
          <w:tcPr>
            <w:tcW w:w="2270" w:type="dxa"/>
            <w:vAlign w:val="center"/>
          </w:tcPr>
          <w:p w14:paraId="3DCE01A0" w14:textId="77777777" w:rsidR="005751A8" w:rsidRPr="001071A6" w:rsidRDefault="005751A8" w:rsidP="00F050AF">
            <w:pPr>
              <w:pStyle w:val="TableParagraph"/>
              <w:spacing w:before="0"/>
              <w:ind w:left="9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{{MODEL}}</w:t>
            </w:r>
          </w:p>
        </w:tc>
        <w:tc>
          <w:tcPr>
            <w:tcW w:w="5290" w:type="dxa"/>
            <w:vAlign w:val="center"/>
          </w:tcPr>
          <w:p w14:paraId="23211BD6" w14:textId="77777777" w:rsidR="005751A8" w:rsidRPr="00AD115C" w:rsidRDefault="005751A8" w:rsidP="00F050AF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{{DESCRIPTION}}</w:t>
            </w:r>
          </w:p>
        </w:tc>
        <w:tc>
          <w:tcPr>
            <w:tcW w:w="925" w:type="dxa"/>
            <w:vAlign w:val="center"/>
          </w:tcPr>
          <w:p w14:paraId="4835A9DF" w14:textId="77777777" w:rsidR="005751A8" w:rsidRPr="00AD115C" w:rsidRDefault="005751A8" w:rsidP="00F050AF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{{QTY}}</w:t>
            </w:r>
          </w:p>
        </w:tc>
      </w:tr>
      <w:bookmarkEnd w:id="0"/>
    </w:tbl>
    <w:p/>
    <w:tbl>
      <w:tblPr>
        <w:tblW w:w="9800" w:type="dxa"/>
        <w:jc w:val="center"/>
        <w:tblLayout w:type="fixed"/>
      </w:tblPr>
      <w:tblGrid>
        <w:gridCol w:w="6800"/>
        <w:gridCol w:w="3000"/>
      </w:tblGrid>
      <w:tr>
        <w:trPr>
          <w:cantSplit/>
        </w:trPr>
        <w:tc>
          <w:tcPr>
            <w:tcW w:w="9800" w:type="dxa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left"/>
            </w:pPr>
            <w:r>
              <w:rPr>
                <w:rFonts w:ascii="Calibri" w:hAnsi="Calibri" w:cs="Calibri"/>
                <w:b/>
                <w:color w:val="FF0000"/>
                <w:sz w:val="22"/>
                <w:u w:val="single"/>
              </w:rPr>
              <w:t xml:space="preserve">STORAGE CALCULATION - (40s Recording (20s Pre &amp; 20s Post) + Image Events for 90 Days &amp; Continuous Record 120 Days</w:t>
            </w:r>
          </w:p>
        </w:tc>
      </w:tr>
      <w:tr>
        <w:trPr>
          <w:cantSplit/>
        </w:trPr>
        <w:tc>
          <w:tcPr>
            <w:tcW w:w="6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BFBFBF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24"/>
              </w:rPr>
              <w:t xml:space="preserve">Description</w:t>
            </w:r>
          </w:p>
        </w:tc>
        <w:tc>
          <w:tcPr>
            <w:tcW w:w="3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BFBFBF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20"/>
              </w:rPr>
              <w:t xml:space="preserve">POI System (90 Days Event Record)</w:t>
            </w:r>
          </w:p>
        </w:tc>
      </w:tr>
      <w:tr>
        <w:trPr>
          <w:cantSplit/>
        </w:trPr>
        <w:tc>
          <w:tcPr>
            <w:tcW w:w="6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left"/>
            </w:pPr>
            <w:r>
              <w:rPr>
                <w:rFonts w:ascii="Calibri" w:hAnsi="Calibri" w:cs="Calibri"/>
                <w:b/>
                <w:sz w:val="20"/>
              </w:rPr>
              <w:t xml:space="preserve">Encoding Mode</w:t>
            </w:r>
          </w:p>
        </w:tc>
        <w:tc>
          <w:tcPr>
            <w:tcW w:w="3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20"/>
              </w:rPr>
              <w:t xml:space="preserve">{{STG_ENCODING}}</w:t>
            </w:r>
          </w:p>
        </w:tc>
      </w:tr>
      <w:tr>
        <w:trPr>
          <w:cantSplit/>
        </w:trPr>
        <w:tc>
          <w:tcPr>
            <w:tcW w:w="6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left"/>
            </w:pPr>
            <w:r>
              <w:rPr>
                <w:rFonts w:ascii="Calibri" w:hAnsi="Calibri" w:cs="Calibri"/>
                <w:b/>
                <w:sz w:val="20"/>
              </w:rPr>
              <w:t xml:space="preserve">Bitrate Type</w:t>
            </w:r>
          </w:p>
        </w:tc>
        <w:tc>
          <w:tcPr>
            <w:tcW w:w="3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20"/>
              </w:rPr>
              <w:t xml:space="preserve">{{STG_BITRATE_TYPE}}</w:t>
            </w:r>
          </w:p>
        </w:tc>
      </w:tr>
      <w:tr>
        <w:trPr>
          <w:cantSplit/>
        </w:trPr>
        <w:tc>
          <w:tcPr>
            <w:tcW w:w="6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left"/>
            </w:pPr>
            <w:r>
              <w:rPr>
                <w:rFonts w:ascii="Calibri" w:hAnsi="Calibri" w:cs="Calibri"/>
                <w:b/>
                <w:sz w:val="20"/>
              </w:rPr>
              <w:t xml:space="preserve">Recording Resolution</w:t>
            </w:r>
          </w:p>
        </w:tc>
        <w:tc>
          <w:tcPr>
            <w:tcW w:w="3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20"/>
              </w:rPr>
              <w:t xml:space="preserve">{{STG_RESOLUTION}}</w:t>
            </w:r>
          </w:p>
        </w:tc>
      </w:tr>
      <w:tr>
        <w:trPr>
          <w:cantSplit/>
        </w:trPr>
        <w:tc>
          <w:tcPr>
            <w:tcW w:w="6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left"/>
            </w:pPr>
            <w:r>
              <w:rPr>
                <w:rFonts w:ascii="Calibri" w:hAnsi="Calibri" w:cs="Calibri"/>
                <w:b/>
                <w:sz w:val="20"/>
              </w:rPr>
              <w:t xml:space="preserve">Frame Rate(fps)</w:t>
            </w:r>
          </w:p>
        </w:tc>
        <w:tc>
          <w:tcPr>
            <w:tcW w:w="3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20"/>
              </w:rPr>
              <w:t xml:space="preserve">{{STG_FPS}}</w:t>
            </w:r>
          </w:p>
        </w:tc>
      </w:tr>
      <w:tr>
        <w:trPr>
          <w:cantSplit/>
        </w:trPr>
        <w:tc>
          <w:tcPr>
            <w:tcW w:w="6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left"/>
            </w:pPr>
            <w:r>
              <w:rPr>
                <w:rFonts w:ascii="Calibri" w:hAnsi="Calibri" w:cs="Calibri"/>
                <w:b/>
                <w:sz w:val="20"/>
              </w:rPr>
              <w:t xml:space="preserve">Bitrate (Mbps)</w:t>
            </w:r>
          </w:p>
        </w:tc>
        <w:tc>
          <w:tcPr>
            <w:tcW w:w="3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20"/>
              </w:rPr>
              <w:t xml:space="preserve">{{STG_BITRATE_MBPS}}</w:t>
            </w:r>
          </w:p>
        </w:tc>
      </w:tr>
      <w:tr>
        <w:trPr>
          <w:cantSplit/>
        </w:trPr>
        <w:tc>
          <w:tcPr>
            <w:tcW w:w="6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left"/>
            </w:pPr>
            <w:r>
              <w:rPr>
                <w:rFonts w:ascii="Calibri" w:hAnsi="Calibri" w:cs="Calibri"/>
                <w:b/>
                <w:sz w:val="20"/>
              </w:rPr>
              <w:t xml:space="preserve">No. of Cameras</w:t>
            </w:r>
          </w:p>
        </w:tc>
        <w:tc>
          <w:tcPr>
            <w:tcW w:w="3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00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20"/>
              </w:rPr>
              <w:t xml:space="preserve">{{STG_CAMERAS}}</w:t>
            </w:r>
          </w:p>
        </w:tc>
      </w:tr>
      <w:tr>
        <w:trPr>
          <w:cantSplit/>
        </w:trPr>
        <w:tc>
          <w:tcPr>
            <w:tcW w:w="6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left"/>
            </w:pPr>
            <w:r>
              <w:rPr>
                <w:rFonts w:ascii="Calibri" w:hAnsi="Calibri" w:cs="Calibri"/>
                <w:sz w:val="20"/>
              </w:rPr>
              <w:t xml:space="preserve">120 days Estimate storage per Camera (TB)</w:t>
            </w:r>
          </w:p>
        </w:tc>
        <w:tc>
          <w:tcPr>
            <w:tcW w:w="3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Calibri" w:hAnsi="Calibri" w:cs="Calibri"/>
                <w:sz w:val="20"/>
              </w:rPr>
              <w:t xml:space="preserve">{{STG_120D_PER_CAM_TB}}</w:t>
            </w:r>
          </w:p>
        </w:tc>
      </w:tr>
      <w:tr>
        <w:trPr>
          <w:cantSplit/>
        </w:trPr>
        <w:tc>
          <w:tcPr>
            <w:tcW w:w="6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left"/>
            </w:pPr>
            <w:r>
              <w:rPr>
                <w:rFonts w:ascii="Calibri" w:hAnsi="Calibri" w:cs="Calibri"/>
                <w:sz w:val="20"/>
              </w:rPr>
              <w:t xml:space="preserve">Per 40 Seconds event recording per camera Estimate storage (MB)</w:t>
            </w:r>
          </w:p>
        </w:tc>
        <w:tc>
          <w:tcPr>
            <w:tcW w:w="3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Calibri" w:hAnsi="Calibri" w:cs="Calibri"/>
                <w:sz w:val="20"/>
              </w:rPr>
              <w:t xml:space="preserve">{{STG_EVENT_MB}}</w:t>
            </w:r>
          </w:p>
        </w:tc>
      </w:tr>
      <w:tr>
        <w:trPr>
          <w:cantSplit/>
        </w:trPr>
        <w:tc>
          <w:tcPr>
            <w:tcW w:w="6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left"/>
            </w:pPr>
            <w:r>
              <w:rPr>
                <w:rFonts w:ascii="Calibri" w:hAnsi="Calibri" w:cs="Calibri"/>
                <w:b/>
                <w:sz w:val="20"/>
              </w:rPr>
              <w:t xml:space="preserve">Number of Events per Day per Camera</w:t>
            </w:r>
          </w:p>
        </w:tc>
        <w:tc>
          <w:tcPr>
            <w:tcW w:w="3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FFFF00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20"/>
              </w:rPr>
              <w:t xml:space="preserve">{{STG_EVENTS_PER_DAY}}</w:t>
            </w:r>
          </w:p>
        </w:tc>
      </w:tr>
      <w:tr>
        <w:trPr>
          <w:cantSplit/>
        </w:trPr>
        <w:tc>
          <w:tcPr>
            <w:tcW w:w="6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left"/>
            </w:pPr>
            <w:r>
              <w:rPr>
                <w:rFonts w:ascii="Calibri" w:hAnsi="Calibri" w:cs="Calibri"/>
                <w:sz w:val="20"/>
              </w:rPr>
              <w:t xml:space="preserve">Per Day Event Recording per camera Estimate storage (GB)</w:t>
            </w:r>
          </w:p>
        </w:tc>
        <w:tc>
          <w:tcPr>
            <w:tcW w:w="3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Calibri" w:hAnsi="Calibri" w:cs="Calibri"/>
                <w:sz w:val="20"/>
              </w:rPr>
              <w:t xml:space="preserve">{{STG_DAY_EVENT_GB}}</w:t>
            </w:r>
          </w:p>
        </w:tc>
      </w:tr>
      <w:tr>
        <w:trPr>
          <w:cantSplit/>
        </w:trPr>
        <w:tc>
          <w:tcPr>
            <w:tcW w:w="6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left"/>
            </w:pPr>
            <w:r>
              <w:rPr>
                <w:rFonts w:ascii="Calibri" w:hAnsi="Calibri" w:cs="Calibri"/>
                <w:sz w:val="20"/>
              </w:rPr>
              <w:t xml:space="preserve">90 Days event recording total camera Estimate storage (TB)</w:t>
            </w:r>
          </w:p>
        </w:tc>
        <w:tc>
          <w:tcPr>
            <w:tcW w:w="3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Calibri" w:hAnsi="Calibri" w:cs="Calibri"/>
                <w:sz w:val="20"/>
              </w:rPr>
              <w:t xml:space="preserve">{{STG_90D_EVENT_TB}}</w:t>
            </w:r>
          </w:p>
        </w:tc>
      </w:tr>
      <w:tr>
        <w:trPr>
          <w:cantSplit/>
        </w:trPr>
        <w:tc>
          <w:tcPr>
            <w:tcW w:w="6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left"/>
            </w:pPr>
            <w:r>
              <w:rPr>
                <w:rFonts w:ascii="Calibri" w:hAnsi="Calibri" w:cs="Calibri"/>
                <w:sz w:val="20"/>
              </w:rPr>
              <w:t xml:space="preserve">1 Event Image size (MB)</w:t>
            </w:r>
          </w:p>
        </w:tc>
        <w:tc>
          <w:tcPr>
            <w:tcW w:w="3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Calibri" w:hAnsi="Calibri" w:cs="Calibri"/>
                <w:sz w:val="20"/>
              </w:rPr>
              <w:t xml:space="preserve">{{STG_IMG_MB}}</w:t>
            </w:r>
          </w:p>
        </w:tc>
      </w:tr>
      <w:tr>
        <w:trPr>
          <w:cantSplit/>
        </w:trPr>
        <w:tc>
          <w:tcPr>
            <w:tcW w:w="6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left"/>
            </w:pPr>
            <w:r>
              <w:rPr>
                <w:rFonts w:ascii="Calibri" w:hAnsi="Calibri" w:cs="Calibri"/>
                <w:sz w:val="20"/>
              </w:rPr>
              <w:t xml:space="preserve">Image storage per day (GB)</w:t>
            </w:r>
          </w:p>
        </w:tc>
        <w:tc>
          <w:tcPr>
            <w:tcW w:w="3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Calibri" w:hAnsi="Calibri" w:cs="Calibri"/>
                <w:sz w:val="20"/>
              </w:rPr>
              <w:t xml:space="preserve">{{STG_IMG_GB_DAY}}</w:t>
            </w:r>
          </w:p>
        </w:tc>
      </w:tr>
      <w:tr>
        <w:trPr>
          <w:cantSplit/>
        </w:trPr>
        <w:tc>
          <w:tcPr>
            <w:tcW w:w="6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left"/>
            </w:pPr>
            <w:r>
              <w:rPr>
                <w:rFonts w:ascii="Calibri" w:hAnsi="Calibri" w:cs="Calibri"/>
                <w:sz w:val="20"/>
              </w:rPr>
              <w:t xml:space="preserve">90 Days Image Storage (GB)</w:t>
            </w:r>
          </w:p>
        </w:tc>
        <w:tc>
          <w:tcPr>
            <w:tcW w:w="3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Calibri" w:hAnsi="Calibri" w:cs="Calibri"/>
                <w:sz w:val="20"/>
              </w:rPr>
              <w:t xml:space="preserve">{{STG_90D_IMG_GB}}</w:t>
            </w:r>
          </w:p>
        </w:tc>
      </w:tr>
      <w:tr>
        <w:trPr>
          <w:cantSplit/>
        </w:trPr>
        <w:tc>
          <w:tcPr>
            <w:tcW w:w="6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left"/>
            </w:pPr>
            <w:r>
              <w:rPr>
                <w:rFonts w:ascii="Calibri" w:hAnsi="Calibri" w:cs="Calibri"/>
                <w:b/>
                <w:sz w:val="20"/>
              </w:rPr>
              <w:t xml:space="preserve">Total Required Storage (TB)</w:t>
            </w:r>
          </w:p>
        </w:tc>
        <w:tc>
          <w:tcPr>
            <w:tcW w:w="3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20"/>
              </w:rPr>
              <w:t xml:space="preserve">{{STG_TOTAL_TB}}</w:t>
            </w:r>
          </w:p>
        </w:tc>
      </w:tr>
      <w:tr>
        <w:trPr>
          <w:cantSplit/>
        </w:trPr>
        <w:tc>
          <w:tcPr>
            <w:tcW w:w="6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left"/>
            </w:pPr>
            <w:r>
              <w:rPr>
                <w:rFonts w:ascii="Calibri" w:hAnsi="Calibri" w:cs="Calibri"/>
                <w:b/>
                <w:sz w:val="26"/>
              </w:rPr>
              <w:t xml:space="preserve">Total Required Storage with {{STG_EXTRA_PCT}}% Extra (TB)</w:t>
            </w:r>
          </w:p>
        </w:tc>
        <w:tc>
          <w:tcPr>
            <w:tcW w:w="3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Calibri" w:hAnsi="Calibri" w:cs="Calibri"/>
                <w:b/>
                <w:sz w:val="26"/>
              </w:rPr>
              <w:t xml:space="preserve">{{STG_TOTAL_EXTRA_TB}}</w:t>
            </w:r>
          </w:p>
        </w:tc>
      </w:tr>
      <w:tr>
        <w:trPr>
          <w:cantSplit/>
        </w:trPr>
        <w:tc>
          <w:tcPr>
            <w:tcW w:w="9800" w:type="dxa"/>
            <w:gridSpan w:val="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Calibri" w:hAnsi="Calibri" w:cs="Calibri"/>
                <w:b/>
                <w:color w:val="FF0000"/>
                <w:sz w:val="24"/>
              </w:rPr>
              <w:t xml:space="preserve">Note :- POI storage calculations are project-dependent and the final confirmation will be provided by the MOI POI Team.</w:t>
            </w:r>
          </w:p>
        </w:tc>
      </w:tr>
    </w:tbl>
    <w:p/>
    <w:p w14:paraId="40FC0C84" w14:textId="7DC5B777" w:rsidR="00CD44E8" w:rsidRPr="000F63EE" w:rsidRDefault="00CD44E8" w:rsidP="00CD44E8">
      <w:pPr>
        <w:pageBreakBefore/>
        <w:rPr>
          <w:rFonts w:cstheme="minorHAnsi"/>
          <w:b/>
          <w:bCs/>
          <w:color w:val="89143C" w:themeColor="accent1"/>
          <w:sz w:val="29"/>
          <w:u w:val="single"/>
        </w:rPr>
      </w:pPr>
      <w:r>
        <w:rPr>
          <w:rFonts w:cstheme="minorHAnsi"/>
          <w:b/>
          <w:bCs/>
          <w:color w:val="89143C" w:themeColor="accent1"/>
          <w:sz w:val="29"/>
          <w:u w:val="single"/>
        </w:rPr>
        <w:lastRenderedPageBreak/>
        <w:t>03: Verification Report by Dahua</w:t>
      </w:r>
    </w:p>
    <w:tbl>
      <w:tblPr>
        <w:tblW w:w="107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3"/>
        <w:gridCol w:w="5042"/>
        <w:gridCol w:w="1980"/>
        <w:gridCol w:w="3060"/>
      </w:tblGrid>
      <w:tr w:rsidR="00CD44E8" w:rsidRPr="001071A6" w14:paraId="5DDE37D5" w14:textId="77777777" w:rsidTr="0023034D">
        <w:trPr>
          <w:trHeight w:val="702"/>
          <w:jc w:val="center"/>
        </w:trPr>
        <w:tc>
          <w:tcPr>
            <w:tcW w:w="623" w:type="dxa"/>
            <w:shd w:val="clear" w:color="auto" w:fill="666633"/>
            <w:vAlign w:val="center"/>
          </w:tcPr>
          <w:p w14:paraId="207905E3" w14:textId="77777777" w:rsidR="00CD44E8" w:rsidRPr="001071A6" w:rsidRDefault="00CD44E8" w:rsidP="0023034D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FFFF"/>
                <w:spacing w:val="-5"/>
                <w:sz w:val="20"/>
                <w:szCs w:val="20"/>
              </w:rPr>
              <w:t>SN</w:t>
            </w:r>
          </w:p>
        </w:tc>
        <w:tc>
          <w:tcPr>
            <w:tcW w:w="5042" w:type="dxa"/>
            <w:shd w:val="clear" w:color="auto" w:fill="666633"/>
            <w:vAlign w:val="center"/>
          </w:tcPr>
          <w:p w14:paraId="5DE39873" w14:textId="77777777" w:rsidR="00CD44E8" w:rsidRPr="001071A6" w:rsidRDefault="00CD44E8" w:rsidP="0023034D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Verified Category</w:t>
            </w:r>
          </w:p>
        </w:tc>
        <w:tc>
          <w:tcPr>
            <w:tcW w:w="1980" w:type="dxa"/>
            <w:shd w:val="clear" w:color="auto" w:fill="666633"/>
          </w:tcPr>
          <w:p w14:paraId="7F5C5C73" w14:textId="77777777" w:rsidR="00CD44E8" w:rsidRDefault="00CD44E8" w:rsidP="0023034D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</w:p>
          <w:p w14:paraId="15539E77" w14:textId="77777777" w:rsidR="00CD44E8" w:rsidRPr="001071A6" w:rsidRDefault="00CD44E8" w:rsidP="0023034D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color w:val="FFFFFF"/>
                <w:spacing w:val="-5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  <w:t>Verified</w:t>
            </w:r>
          </w:p>
        </w:tc>
        <w:tc>
          <w:tcPr>
            <w:tcW w:w="3060" w:type="dxa"/>
            <w:shd w:val="clear" w:color="auto" w:fill="666633"/>
            <w:vAlign w:val="center"/>
          </w:tcPr>
          <w:p w14:paraId="43F30A48" w14:textId="77777777" w:rsidR="00CD44E8" w:rsidRPr="001071A6" w:rsidRDefault="00CD44E8" w:rsidP="0023034D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FFFF"/>
                <w:spacing w:val="-5"/>
                <w:sz w:val="20"/>
                <w:szCs w:val="20"/>
              </w:rPr>
              <w:t>Stamp &amp; Verification ID</w:t>
            </w:r>
          </w:p>
        </w:tc>
      </w:tr>
      <w:tr w:rsidR="00CD44E8" w:rsidRPr="001071A6" w14:paraId="5E5F80A1" w14:textId="77777777" w:rsidTr="0023034D">
        <w:trPr>
          <w:trHeight w:val="476"/>
          <w:jc w:val="center"/>
        </w:trPr>
        <w:tc>
          <w:tcPr>
            <w:tcW w:w="623" w:type="dxa"/>
            <w:vAlign w:val="center"/>
          </w:tcPr>
          <w:p w14:paraId="3110D1C1" w14:textId="77777777" w:rsidR="00CD44E8" w:rsidRPr="001071A6" w:rsidRDefault="00CD44E8" w:rsidP="0023034D">
            <w:pPr>
              <w:pStyle w:val="TableParagraph"/>
              <w:spacing w:before="0"/>
              <w:ind w:right="214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042" w:type="dxa"/>
            <w:vAlign w:val="center"/>
          </w:tcPr>
          <w:p w14:paraId="6D4B97C0" w14:textId="77777777" w:rsidR="00CD44E8" w:rsidRPr="001071A6" w:rsidRDefault="00CD44E8" w:rsidP="0023034D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Camera Installation Height vs Distance to Target</w:t>
            </w:r>
          </w:p>
        </w:tc>
        <w:tc>
          <w:tcPr>
            <w:tcW w:w="1980" w:type="dxa"/>
          </w:tcPr>
          <w:p w14:paraId="08099B43" w14:textId="77777777" w:rsidR="00CD44E8" w:rsidRDefault="00CD44E8" w:rsidP="0023034D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1593DE9F" wp14:editId="64D02837">
                  <wp:extent cx="365760" cy="365760"/>
                  <wp:effectExtent l="0" t="0" r="0" b="0"/>
                  <wp:docPr id="890321544" name="Picture 4" descr="{{V1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0" w:type="dxa"/>
            <w:vMerge w:val="restart"/>
            <w:vAlign w:val="center"/>
          </w:tcPr>
          <w:p w14:paraId="73960C37" w14:textId="7BFF9ED5" w:rsidR="00CD44E8" w:rsidRPr="00AD115C" w:rsidRDefault="00225E51" w:rsidP="0023034D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187D3E2D" wp14:editId="6024F1F7">
                  <wp:extent cx="1107440" cy="1405541"/>
                  <wp:effectExtent l="0" t="0" r="0" b="4445"/>
                  <wp:docPr id="7" name="Picture 7" descr="{{VERIFICATION_STAMP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233" cy="1411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44E8" w:rsidRPr="001071A6" w14:paraId="4914C628" w14:textId="77777777" w:rsidTr="0023034D">
        <w:trPr>
          <w:trHeight w:val="521"/>
          <w:jc w:val="center"/>
        </w:trPr>
        <w:tc>
          <w:tcPr>
            <w:tcW w:w="623" w:type="dxa"/>
            <w:vAlign w:val="center"/>
          </w:tcPr>
          <w:p w14:paraId="10D69B00" w14:textId="77777777" w:rsidR="00CD44E8" w:rsidRPr="001071A6" w:rsidRDefault="00CD44E8" w:rsidP="0023034D">
            <w:pPr>
              <w:pStyle w:val="TableParagraph"/>
              <w:spacing w:before="0"/>
              <w:ind w:right="214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042" w:type="dxa"/>
            <w:vAlign w:val="center"/>
          </w:tcPr>
          <w:p w14:paraId="140501CE" w14:textId="77777777" w:rsidR="00CD44E8" w:rsidRPr="001071A6" w:rsidRDefault="00CD44E8" w:rsidP="0023034D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Camera Model &amp; Lens Model (Per Target Distance)</w:t>
            </w:r>
          </w:p>
        </w:tc>
        <w:tc>
          <w:tcPr>
            <w:tcW w:w="1980" w:type="dxa"/>
          </w:tcPr>
          <w:p w14:paraId="1F22F529" w14:textId="77777777" w:rsidR="00CD44E8" w:rsidRDefault="00CD44E8" w:rsidP="0023034D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0A3B780" wp14:editId="43C36418">
                  <wp:extent cx="365760" cy="365760"/>
                  <wp:effectExtent l="0" t="0" r="0" b="0"/>
                  <wp:docPr id="1669980024" name="Picture 4" descr="{{V2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0" w:type="dxa"/>
            <w:vMerge/>
            <w:vAlign w:val="center"/>
          </w:tcPr>
          <w:p w14:paraId="1B23D7A6" w14:textId="77777777" w:rsidR="00CD44E8" w:rsidRPr="00AD115C" w:rsidRDefault="00CD44E8" w:rsidP="0023034D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D44E8" w:rsidRPr="001071A6" w14:paraId="066E2EF9" w14:textId="77777777" w:rsidTr="0023034D">
        <w:trPr>
          <w:trHeight w:val="521"/>
          <w:jc w:val="center"/>
        </w:trPr>
        <w:tc>
          <w:tcPr>
            <w:tcW w:w="623" w:type="dxa"/>
            <w:vAlign w:val="center"/>
          </w:tcPr>
          <w:p w14:paraId="3D02D7FB" w14:textId="77777777" w:rsidR="00CD44E8" w:rsidRDefault="00CD44E8" w:rsidP="0023034D">
            <w:pPr>
              <w:pStyle w:val="TableParagraph"/>
              <w:spacing w:before="0"/>
              <w:ind w:right="214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042" w:type="dxa"/>
            <w:vAlign w:val="center"/>
          </w:tcPr>
          <w:p w14:paraId="31247DCB" w14:textId="77777777" w:rsidR="00CD44E8" w:rsidRDefault="00CD44E8" w:rsidP="0023034D">
            <w:pPr>
              <w:pStyle w:val="TableParagraph"/>
              <w:spacing w:before="0"/>
              <w:ind w:left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en-GB"/>
              </w:rPr>
              <w:t xml:space="preserve">Storage Calculation (Per Camera Qty &amp; Project Type)</w:t>
            </w:r>
          </w:p>
        </w:tc>
        <w:tc>
          <w:tcPr>
            <w:tcW w:w="1980" w:type="dxa"/>
          </w:tcPr>
          <w:p w14:paraId="5FFAA4C5" w14:textId="77777777" w:rsidR="00CD44E8" w:rsidRPr="00AD115C" w:rsidRDefault="00CD44E8" w:rsidP="0023034D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39E3C835" wp14:editId="72846AC6">
                  <wp:extent cx="365760" cy="365760"/>
                  <wp:effectExtent l="0" t="0" r="0" b="0"/>
                  <wp:docPr id="635602223" name="Picture 4" descr="{{V3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0" w:type="dxa"/>
            <w:vMerge/>
            <w:vAlign w:val="center"/>
          </w:tcPr>
          <w:p w14:paraId="2D8FF31B" w14:textId="77777777" w:rsidR="00CD44E8" w:rsidRPr="00AD115C" w:rsidRDefault="00CD44E8" w:rsidP="0023034D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D44E8" w:rsidRPr="001071A6" w14:paraId="7D5B4CC8" w14:textId="77777777" w:rsidTr="0023034D">
        <w:trPr>
          <w:trHeight w:val="521"/>
          <w:jc w:val="center"/>
        </w:trPr>
        <w:tc>
          <w:tcPr>
            <w:tcW w:w="623" w:type="dxa"/>
            <w:vAlign w:val="center"/>
          </w:tcPr>
          <w:p w14:paraId="4C0CC9F8" w14:textId="77777777" w:rsidR="00CD44E8" w:rsidRDefault="00CD44E8" w:rsidP="0023034D">
            <w:pPr>
              <w:pStyle w:val="TableParagraph"/>
              <w:spacing w:before="0"/>
              <w:ind w:right="214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042" w:type="dxa"/>
            <w:vAlign w:val="center"/>
          </w:tcPr>
          <w:p w14:paraId="21ACFBD3" w14:textId="77777777" w:rsidR="00CD44E8" w:rsidRPr="00E862EE" w:rsidRDefault="00CD44E8" w:rsidP="0023034D">
            <w:pPr>
              <w:pStyle w:val="TableParagraph"/>
              <w:spacing w:before="0"/>
              <w:ind w:left="0"/>
              <w:rPr>
                <w:rFonts w:ascii="Calibri" w:eastAsia="Times New Roman" w:hAnsi="Calibri" w:cs="Calibri"/>
                <w:color w:val="000000"/>
                <w:lang w:val="en-GB"/>
              </w:rPr>
            </w:pPr>
            <w:r>
              <w:rPr>
                <w:rFonts w:ascii="Calibri" w:eastAsia="Times New Roman" w:hAnsi="Calibri" w:cs="Calibri"/>
                <w:color w:val="000000"/>
                <w:lang w:val="en-GB"/>
              </w:rPr>
              <w:t xml:space="preserve">IVSS / IVD Model &amp; HDD Qty</w:t>
            </w:r>
          </w:p>
        </w:tc>
        <w:tc>
          <w:tcPr>
            <w:tcW w:w="1980" w:type="dxa"/>
          </w:tcPr>
          <w:p w14:paraId="04458122" w14:textId="77777777" w:rsidR="00CD44E8" w:rsidRDefault="00CD44E8" w:rsidP="0023034D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5D011FBF" wp14:editId="0F2BB8EF">
                  <wp:extent cx="365760" cy="365760"/>
                  <wp:effectExtent l="0" t="0" r="0" b="0"/>
                  <wp:docPr id="496772937" name="Picture 4" descr="{{V4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0" w:type="dxa"/>
            <w:vMerge/>
            <w:vAlign w:val="center"/>
          </w:tcPr>
          <w:p w14:paraId="7977A0A8" w14:textId="77777777" w:rsidR="00CD44E8" w:rsidRPr="00AD115C" w:rsidRDefault="00CD44E8" w:rsidP="0023034D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D44E8" w:rsidRPr="001071A6" w14:paraId="09EA1BC3" w14:textId="77777777" w:rsidTr="0023034D">
        <w:trPr>
          <w:trHeight w:val="521"/>
          <w:jc w:val="center"/>
        </w:trPr>
        <w:tc>
          <w:tcPr>
            <w:tcW w:w="623" w:type="dxa"/>
            <w:vAlign w:val="center"/>
          </w:tcPr>
          <w:p w14:paraId="329D8952" w14:textId="77777777" w:rsidR="00CD44E8" w:rsidRDefault="00CD44E8" w:rsidP="0023034D">
            <w:pPr>
              <w:pStyle w:val="TableParagraph"/>
              <w:spacing w:before="0"/>
              <w:ind w:right="214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042" w:type="dxa"/>
            <w:vAlign w:val="center"/>
          </w:tcPr>
          <w:p w14:paraId="60A9E195" w14:textId="77777777" w:rsidR="00CD44E8" w:rsidRDefault="00CD44E8" w:rsidP="0023034D">
            <w:pPr>
              <w:pStyle w:val="TableParagraph"/>
              <w:spacing w:before="0"/>
              <w:ind w:left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en-GB"/>
              </w:rPr>
              <w:t xml:space="preserve">Installation Type (wall/Ceiling/Pendant) and Installation Environment (Indoor/Outdoor)</w:t>
            </w:r>
          </w:p>
        </w:tc>
        <w:tc>
          <w:tcPr>
            <w:tcW w:w="1980" w:type="dxa"/>
          </w:tcPr>
          <w:p w14:paraId="70400650" w14:textId="77777777" w:rsidR="00CD44E8" w:rsidRPr="00AD115C" w:rsidRDefault="00CD44E8" w:rsidP="0023034D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1B62546F" wp14:editId="264DF53A">
                  <wp:extent cx="350520" cy="350520"/>
                  <wp:effectExtent l="0" t="0" r="0" b="0"/>
                  <wp:docPr id="1526067022" name="Picture 5" descr="{{V5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0" w:type="dxa"/>
            <w:vAlign w:val="center"/>
          </w:tcPr>
          <w:p w14:paraId="633F2E8F" w14:textId="77777777" w:rsidR="00CD44E8" w:rsidRPr="00AD115C" w:rsidRDefault="00CD44E8" w:rsidP="0023034D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To Be Verified by System Integrator</w:t>
            </w:r>
          </w:p>
        </w:tc>
      </w:tr>
      <w:tr w:rsidR="00CD44E8" w:rsidRPr="001071A6" w14:paraId="38BA155A" w14:textId="77777777" w:rsidTr="0023034D">
        <w:trPr>
          <w:trHeight w:val="521"/>
          <w:jc w:val="center"/>
        </w:trPr>
        <w:tc>
          <w:tcPr>
            <w:tcW w:w="623" w:type="dxa"/>
            <w:vAlign w:val="center"/>
          </w:tcPr>
          <w:p w14:paraId="7537CC52" w14:textId="77777777" w:rsidR="00CD44E8" w:rsidRDefault="00CD44E8" w:rsidP="0023034D">
            <w:pPr>
              <w:pStyle w:val="TableParagraph"/>
              <w:spacing w:before="0"/>
              <w:ind w:right="214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5042" w:type="dxa"/>
            <w:vAlign w:val="center"/>
          </w:tcPr>
          <w:p w14:paraId="78A666BD" w14:textId="77777777" w:rsidR="00CD44E8" w:rsidRDefault="00CD44E8" w:rsidP="0023034D">
            <w:pPr>
              <w:pStyle w:val="TableParagraph"/>
              <w:spacing w:before="0"/>
              <w:ind w:left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en-GB"/>
              </w:rPr>
              <w:t>Site POI Drawing</w:t>
            </w:r>
          </w:p>
        </w:tc>
        <w:tc>
          <w:tcPr>
            <w:tcW w:w="1980" w:type="dxa"/>
          </w:tcPr>
          <w:p w14:paraId="22C051BB" w14:textId="77777777" w:rsidR="00CD44E8" w:rsidRPr="00AD115C" w:rsidRDefault="00CD44E8" w:rsidP="0023034D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17C56FD0" wp14:editId="0C5F4BD1">
                  <wp:extent cx="350520" cy="350520"/>
                  <wp:effectExtent l="0" t="0" r="0" b="0"/>
                  <wp:docPr id="46557918" name="Picture 5" descr="{{V6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0" w:type="dxa"/>
            <w:vAlign w:val="center"/>
          </w:tcPr>
          <w:p w14:paraId="470C2A28" w14:textId="77777777" w:rsidR="00CD44E8" w:rsidRPr="00AD115C" w:rsidRDefault="00CD44E8" w:rsidP="0023034D">
            <w:pPr>
              <w:pStyle w:val="TableParagraph"/>
              <w:spacing w:before="0"/>
              <w:ind w:left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To Be Verified by System Integrator</w:t>
            </w:r>
          </w:p>
        </w:tc>
      </w:tr>
      <w:tr w:rsidR="00CD44E8" w:rsidRPr="001071A6" w14:paraId="70DEADC9" w14:textId="77777777" w:rsidTr="0023034D">
        <w:trPr>
          <w:trHeight w:val="521"/>
          <w:jc w:val="center"/>
        </w:trPr>
        <w:tc>
          <w:tcPr>
            <w:tcW w:w="10705" w:type="dxa"/>
            <w:gridSpan w:val="4"/>
            <w:vAlign w:val="center"/>
          </w:tcPr>
          <w:p w14:paraId="55D1E8D9" w14:textId="77777777" w:rsidR="00CD44E8" w:rsidRPr="00E862EE" w:rsidRDefault="00CD44E8" w:rsidP="0023034D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  <w:color w:val="FF0000"/>
                <w:sz w:val="24"/>
                <w:szCs w:val="24"/>
              </w:rPr>
              <w:t>Important Note: The system integrator is responsible for ensuring compliance by verifying that all entrances are equipped with POI cameras</w:t>
            </w:r>
          </w:p>
        </w:tc>
      </w:tr>
    </w:tbl>
    <w:p w14:paraId="29BDF9DF" w14:textId="77777777" w:rsidR="00CD44E8" w:rsidRDefault="00CD44E8" w:rsidP="00CD44E8">
      <w:pPr>
        <w:jc w:val="center"/>
        <w:rPr>
          <w:rFonts w:cstheme="minorHAnsi"/>
          <w:b/>
          <w:bCs/>
          <w:color w:val="89143C" w:themeColor="accent1"/>
          <w:sz w:val="29"/>
          <w:u w:val="single"/>
        </w:rPr>
      </w:pPr>
    </w:p>
    <w:p w14:paraId="7827B19B" w14:textId="77777777" w:rsidR="00CD44E8" w:rsidRDefault="00CD44E8" w:rsidP="00CD44E8">
      <w:pPr>
        <w:rPr>
          <w:rFonts w:cstheme="minorHAnsi"/>
          <w:b/>
          <w:bCs/>
          <w:color w:val="89143C" w:themeColor="accent1"/>
          <w:sz w:val="29"/>
          <w:u w:val="single"/>
        </w:rPr>
      </w:pPr>
      <w:r>
        <w:rPr>
          <w:rFonts w:cstheme="minorHAnsi"/>
          <w:b/>
          <w:bCs/>
          <w:color w:val="89143C" w:themeColor="accent1"/>
          <w:sz w:val="29"/>
          <w:u w:val="single"/>
        </w:rPr>
        <w:t>Note: -</w:t>
      </w:r>
    </w:p>
    <w:p w14:paraId="25D58018" w14:textId="77777777" w:rsidR="00CD44E8" w:rsidRPr="00A76675" w:rsidRDefault="00CD44E8" w:rsidP="00CD44E8">
      <w:pPr>
        <w:pStyle w:val="TableParagraph"/>
        <w:spacing w:before="0" w:line="360" w:lineRule="auto"/>
        <w:rPr>
          <w:rFonts w:ascii="Calibri" w:eastAsia="Times New Roman" w:hAnsi="Calibri" w:cs="Calibri"/>
          <w:b/>
          <w:bCs/>
          <w:color w:val="000000"/>
          <w:lang w:val="en-GB"/>
        </w:rPr>
      </w:pPr>
      <w:r>
        <w:rPr>
          <w:rFonts w:ascii="Calibri" w:eastAsia="Times New Roman" w:hAnsi="Calibri" w:cs="Calibri"/>
          <w:b/>
          <w:bCs/>
          <w:color w:val="000000"/>
          <w:lang w:val="en-GB"/>
        </w:rPr>
        <w:t>Responsibilities of the System Integrator:</w:t>
      </w:r>
    </w:p>
    <w:p w14:paraId="0A9FEB12" w14:textId="77777777" w:rsidR="00CD44E8" w:rsidRPr="00A76675" w:rsidRDefault="00CD44E8" w:rsidP="00CD44E8">
      <w:pPr>
        <w:pStyle w:val="TableParagraph"/>
        <w:numPr>
          <w:ilvl w:val="0"/>
          <w:numId w:val="27"/>
        </w:numPr>
        <w:spacing w:before="0" w:line="360" w:lineRule="auto"/>
        <w:rPr>
          <w:rFonts w:ascii="Calibri" w:eastAsia="Times New Roman" w:hAnsi="Calibri" w:cs="Calibri"/>
          <w:color w:val="000000"/>
          <w:lang w:val="en-GB"/>
        </w:rPr>
      </w:pPr>
      <w:r>
        <w:rPr>
          <w:rFonts w:ascii="Calibri" w:eastAsia="Times New Roman" w:hAnsi="Calibri" w:cs="Calibri"/>
          <w:b/>
          <w:bCs/>
          <w:color w:val="000000"/>
          <w:lang w:val="en-GB"/>
        </w:rPr>
        <w:t>Verify Installation Type and Environment:</w:t>
      </w:r>
    </w:p>
    <w:p w14:paraId="3409B68E" w14:textId="77777777" w:rsidR="00CD44E8" w:rsidRPr="00A76675" w:rsidRDefault="00CD44E8" w:rsidP="00CD44E8">
      <w:pPr>
        <w:pStyle w:val="TableParagraph"/>
        <w:numPr>
          <w:ilvl w:val="1"/>
          <w:numId w:val="27"/>
        </w:numPr>
        <w:spacing w:before="0" w:line="360" w:lineRule="auto"/>
        <w:rPr>
          <w:rFonts w:ascii="Calibri" w:eastAsia="Times New Roman" w:hAnsi="Calibri" w:cs="Calibri"/>
          <w:color w:val="000000"/>
          <w:lang w:val="en-GB"/>
        </w:rPr>
      </w:pPr>
      <w:r>
        <w:rPr>
          <w:rFonts w:ascii="Calibri" w:eastAsia="Times New Roman" w:hAnsi="Calibri" w:cs="Calibri"/>
          <w:color w:val="000000"/>
          <w:lang w:val="en-GB"/>
        </w:rPr>
        <w:t xml:space="preserve">Verify whether the installation type is </w:t>
      </w:r>
      <w:r>
        <w:rPr>
          <w:rFonts w:ascii="Calibri" w:eastAsia="Times New Roman" w:hAnsi="Calibri" w:cs="Calibri"/>
          <w:b/>
          <w:bCs/>
          <w:color w:val="000000"/>
          <w:lang w:val="en-GB"/>
        </w:rPr>
        <w:t>Wall</w:t>
      </w:r>
      <w:r>
        <w:rPr>
          <w:rFonts w:ascii="Calibri" w:eastAsia="Times New Roman" w:hAnsi="Calibri" w:cs="Calibri"/>
          <w:color w:val="000000"/>
          <w:lang w:val="en-GB"/>
        </w:rPr>
        <w:t xml:space="preserve">, </w:t>
      </w:r>
      <w:r>
        <w:rPr>
          <w:rFonts w:ascii="Calibri" w:eastAsia="Times New Roman" w:hAnsi="Calibri" w:cs="Calibri"/>
          <w:b/>
          <w:bCs/>
          <w:color w:val="000000"/>
          <w:lang w:val="en-GB"/>
        </w:rPr>
        <w:t>Ceiling</w:t>
      </w:r>
      <w:r>
        <w:rPr>
          <w:rFonts w:ascii="Calibri" w:eastAsia="Times New Roman" w:hAnsi="Calibri" w:cs="Calibri"/>
          <w:color w:val="000000"/>
          <w:lang w:val="en-GB"/>
        </w:rPr>
        <w:t xml:space="preserve">, or </w:t>
      </w:r>
      <w:r>
        <w:rPr>
          <w:rFonts w:ascii="Calibri" w:eastAsia="Times New Roman" w:hAnsi="Calibri" w:cs="Calibri"/>
          <w:b/>
          <w:bCs/>
          <w:color w:val="000000"/>
          <w:lang w:val="en-GB"/>
        </w:rPr>
        <w:t>Pendant</w:t>
      </w:r>
      <w:r>
        <w:rPr>
          <w:rFonts w:ascii="Calibri" w:eastAsia="Times New Roman" w:hAnsi="Calibri" w:cs="Calibri"/>
          <w:color w:val="000000"/>
          <w:lang w:val="en-GB"/>
        </w:rPr>
        <w:t>.</w:t>
      </w:r>
    </w:p>
    <w:p w14:paraId="73AD3515" w14:textId="77777777" w:rsidR="00CD44E8" w:rsidRPr="00A76675" w:rsidRDefault="00CD44E8" w:rsidP="00CD44E8">
      <w:pPr>
        <w:pStyle w:val="TableParagraph"/>
        <w:numPr>
          <w:ilvl w:val="1"/>
          <w:numId w:val="27"/>
        </w:numPr>
        <w:spacing w:before="0" w:line="360" w:lineRule="auto"/>
        <w:rPr>
          <w:rFonts w:ascii="Calibri" w:eastAsia="Times New Roman" w:hAnsi="Calibri" w:cs="Calibri"/>
          <w:color w:val="000000"/>
          <w:lang w:val="en-GB"/>
        </w:rPr>
      </w:pPr>
      <w:r>
        <w:rPr>
          <w:rFonts w:ascii="Calibri" w:eastAsia="Times New Roman" w:hAnsi="Calibri" w:cs="Calibri"/>
          <w:color w:val="000000"/>
          <w:lang w:val="en-GB"/>
        </w:rPr>
        <w:t xml:space="preserve">Confirm the installation environment, whether </w:t>
      </w:r>
      <w:r>
        <w:rPr>
          <w:rFonts w:ascii="Calibri" w:eastAsia="Times New Roman" w:hAnsi="Calibri" w:cs="Calibri"/>
          <w:b/>
          <w:bCs/>
          <w:color w:val="000000"/>
          <w:lang w:val="en-GB"/>
        </w:rPr>
        <w:t>indoor</w:t>
      </w:r>
      <w:r>
        <w:rPr>
          <w:rFonts w:ascii="Calibri" w:eastAsia="Times New Roman" w:hAnsi="Calibri" w:cs="Calibri"/>
          <w:color w:val="000000"/>
          <w:lang w:val="en-GB"/>
        </w:rPr>
        <w:t xml:space="preserve"> or </w:t>
      </w:r>
      <w:r>
        <w:rPr>
          <w:rFonts w:ascii="Calibri" w:eastAsia="Times New Roman" w:hAnsi="Calibri" w:cs="Calibri"/>
          <w:b/>
          <w:bCs/>
          <w:color w:val="000000"/>
          <w:lang w:val="en-GB"/>
        </w:rPr>
        <w:t>outdoor</w:t>
      </w:r>
      <w:r>
        <w:rPr>
          <w:rFonts w:ascii="Calibri" w:eastAsia="Times New Roman" w:hAnsi="Calibri" w:cs="Calibri"/>
          <w:color w:val="000000"/>
          <w:lang w:val="en-GB"/>
        </w:rPr>
        <w:t>.</w:t>
      </w:r>
    </w:p>
    <w:p w14:paraId="56DA5C1E" w14:textId="77777777" w:rsidR="00CD44E8" w:rsidRPr="00A76675" w:rsidRDefault="00CD44E8" w:rsidP="00CD44E8">
      <w:pPr>
        <w:pStyle w:val="TableParagraph"/>
        <w:numPr>
          <w:ilvl w:val="1"/>
          <w:numId w:val="27"/>
        </w:numPr>
        <w:spacing w:before="0" w:line="360" w:lineRule="auto"/>
        <w:rPr>
          <w:rFonts w:ascii="Calibri" w:eastAsia="Times New Roman" w:hAnsi="Calibri" w:cs="Calibri"/>
          <w:color w:val="000000"/>
          <w:lang w:val="en-GB"/>
        </w:rPr>
      </w:pPr>
      <w:r>
        <w:rPr>
          <w:rFonts w:ascii="Calibri" w:eastAsia="Times New Roman" w:hAnsi="Calibri" w:cs="Calibri"/>
          <w:color w:val="000000"/>
          <w:lang w:val="en-GB"/>
        </w:rPr>
        <w:t xml:space="preserve">If the environment is </w:t>
      </w:r>
      <w:r>
        <w:rPr>
          <w:rFonts w:ascii="Calibri" w:eastAsia="Times New Roman" w:hAnsi="Calibri" w:cs="Calibri"/>
          <w:b/>
          <w:bCs/>
          <w:color w:val="000000"/>
          <w:lang w:val="en-GB"/>
        </w:rPr>
        <w:t>outdoor</w:t>
      </w:r>
      <w:r>
        <w:rPr>
          <w:rFonts w:ascii="Calibri" w:eastAsia="Times New Roman" w:hAnsi="Calibri" w:cs="Calibri"/>
          <w:color w:val="000000"/>
          <w:lang w:val="en-GB"/>
        </w:rPr>
        <w:t xml:space="preserve">, ensure to consider </w:t>
      </w:r>
      <w:r>
        <w:rPr>
          <w:rFonts w:ascii="Calibri" w:eastAsia="Times New Roman" w:hAnsi="Calibri" w:cs="Calibri"/>
          <w:b/>
          <w:bCs/>
          <w:color w:val="000000"/>
          <w:lang w:val="en-GB"/>
        </w:rPr>
        <w:t>Outdoor Housing</w:t>
      </w:r>
      <w:r>
        <w:rPr>
          <w:rFonts w:ascii="Calibri" w:eastAsia="Times New Roman" w:hAnsi="Calibri" w:cs="Calibri"/>
          <w:color w:val="000000"/>
          <w:lang w:val="en-GB"/>
        </w:rPr>
        <w:t xml:space="preserve"> for proper weather protection.</w:t>
      </w:r>
    </w:p>
    <w:p w14:paraId="120CBD8C" w14:textId="77777777" w:rsidR="00CD44E8" w:rsidRPr="00A76675" w:rsidRDefault="00CD44E8" w:rsidP="00CD44E8">
      <w:pPr>
        <w:pStyle w:val="TableParagraph"/>
        <w:numPr>
          <w:ilvl w:val="0"/>
          <w:numId w:val="27"/>
        </w:numPr>
        <w:spacing w:before="0" w:line="360" w:lineRule="auto"/>
        <w:rPr>
          <w:rFonts w:ascii="Calibri" w:eastAsia="Times New Roman" w:hAnsi="Calibri" w:cs="Calibri"/>
          <w:color w:val="000000"/>
          <w:lang w:val="en-GB"/>
        </w:rPr>
      </w:pPr>
      <w:r>
        <w:rPr>
          <w:rFonts w:ascii="Calibri" w:eastAsia="Times New Roman" w:hAnsi="Calibri" w:cs="Calibri"/>
          <w:b/>
          <w:bCs/>
          <w:color w:val="000000"/>
          <w:lang w:val="en-GB"/>
        </w:rPr>
        <w:t>Prepare Site POI (Point of Interest) Drawing:</w:t>
      </w:r>
    </w:p>
    <w:p w14:paraId="0DD064C0" w14:textId="77777777" w:rsidR="00CD44E8" w:rsidRPr="00A76675" w:rsidRDefault="00CD44E8" w:rsidP="00CD44E8">
      <w:pPr>
        <w:pStyle w:val="TableParagraph"/>
        <w:numPr>
          <w:ilvl w:val="1"/>
          <w:numId w:val="27"/>
        </w:numPr>
        <w:spacing w:before="0" w:line="360" w:lineRule="auto"/>
        <w:rPr>
          <w:rFonts w:ascii="Calibri" w:eastAsia="Times New Roman" w:hAnsi="Calibri" w:cs="Calibri"/>
          <w:color w:val="000000"/>
          <w:lang w:val="en-GB"/>
        </w:rPr>
      </w:pPr>
      <w:r>
        <w:rPr>
          <w:rFonts w:ascii="Calibri" w:eastAsia="Times New Roman" w:hAnsi="Calibri" w:cs="Calibri"/>
          <w:color w:val="000000"/>
          <w:lang w:val="en-GB"/>
        </w:rPr>
        <w:t xml:space="preserve">Provide a </w:t>
      </w:r>
      <w:r>
        <w:rPr>
          <w:rFonts w:ascii="Calibri" w:eastAsia="Times New Roman" w:hAnsi="Calibri" w:cs="Calibri"/>
          <w:b/>
          <w:bCs/>
          <w:color w:val="000000"/>
          <w:lang w:val="en-GB"/>
        </w:rPr>
        <w:t>POI Drawing</w:t>
      </w:r>
      <w:r>
        <w:rPr>
          <w:rFonts w:ascii="Calibri" w:eastAsia="Times New Roman" w:hAnsi="Calibri" w:cs="Calibri"/>
          <w:color w:val="000000"/>
          <w:lang w:val="en-GB"/>
        </w:rPr>
        <w:t xml:space="preserve"> with camera positions, including:</w:t>
      </w:r>
    </w:p>
    <w:p w14:paraId="0EB5D8C5" w14:textId="77777777" w:rsidR="00CD44E8" w:rsidRPr="00A76675" w:rsidRDefault="00CD44E8" w:rsidP="00CD44E8">
      <w:pPr>
        <w:pStyle w:val="TableParagraph"/>
        <w:numPr>
          <w:ilvl w:val="2"/>
          <w:numId w:val="27"/>
        </w:numPr>
        <w:spacing w:before="0" w:line="360" w:lineRule="auto"/>
        <w:rPr>
          <w:rFonts w:ascii="Calibri" w:eastAsia="Times New Roman" w:hAnsi="Calibri" w:cs="Calibri"/>
          <w:color w:val="000000"/>
          <w:lang w:val="en-GB"/>
        </w:rPr>
      </w:pPr>
      <w:r>
        <w:rPr>
          <w:rFonts w:ascii="Calibri" w:eastAsia="Times New Roman" w:hAnsi="Calibri" w:cs="Calibri"/>
          <w:b/>
          <w:bCs/>
          <w:color w:val="000000"/>
          <w:lang w:val="en-GB"/>
        </w:rPr>
        <w:t>Height</w:t>
      </w:r>
      <w:r>
        <w:rPr>
          <w:rFonts w:ascii="Calibri" w:eastAsia="Times New Roman" w:hAnsi="Calibri" w:cs="Calibri"/>
          <w:color w:val="000000"/>
          <w:lang w:val="en-GB"/>
        </w:rPr>
        <w:t xml:space="preserve"> and </w:t>
      </w:r>
      <w:r>
        <w:rPr>
          <w:rFonts w:ascii="Calibri" w:eastAsia="Times New Roman" w:hAnsi="Calibri" w:cs="Calibri"/>
          <w:b/>
          <w:bCs/>
          <w:color w:val="000000"/>
          <w:lang w:val="en-GB"/>
        </w:rPr>
        <w:t>Distance from the target</w:t>
      </w:r>
      <w:r>
        <w:rPr>
          <w:rFonts w:ascii="Calibri" w:eastAsia="Times New Roman" w:hAnsi="Calibri" w:cs="Calibri"/>
          <w:color w:val="000000"/>
          <w:lang w:val="en-GB"/>
        </w:rPr>
        <w:t>.</w:t>
      </w:r>
    </w:p>
    <w:p w14:paraId="7149A7D3" w14:textId="77777777" w:rsidR="00CD44E8" w:rsidRPr="00A76675" w:rsidRDefault="00CD44E8" w:rsidP="00CD44E8">
      <w:pPr>
        <w:pStyle w:val="TableParagraph"/>
        <w:numPr>
          <w:ilvl w:val="2"/>
          <w:numId w:val="27"/>
        </w:numPr>
        <w:spacing w:before="0" w:line="360" w:lineRule="auto"/>
        <w:rPr>
          <w:rFonts w:ascii="Calibri" w:eastAsia="Times New Roman" w:hAnsi="Calibri" w:cs="Calibri"/>
          <w:color w:val="000000"/>
          <w:lang w:val="en-GB"/>
        </w:rPr>
      </w:pPr>
      <w:r>
        <w:rPr>
          <w:rFonts w:ascii="Calibri" w:eastAsia="Times New Roman" w:hAnsi="Calibri" w:cs="Calibri"/>
          <w:color w:val="000000"/>
          <w:lang w:val="en-GB"/>
        </w:rPr>
        <w:t xml:space="preserve">Camera </w:t>
      </w:r>
      <w:r>
        <w:rPr>
          <w:rFonts w:ascii="Calibri" w:eastAsia="Times New Roman" w:hAnsi="Calibri" w:cs="Calibri"/>
          <w:b/>
          <w:bCs/>
          <w:color w:val="000000"/>
          <w:lang w:val="en-GB"/>
        </w:rPr>
        <w:t>angles</w:t>
      </w:r>
      <w:r>
        <w:rPr>
          <w:rFonts w:ascii="Calibri" w:eastAsia="Times New Roman" w:hAnsi="Calibri" w:cs="Calibri"/>
          <w:color w:val="000000"/>
          <w:lang w:val="en-GB"/>
        </w:rPr>
        <w:t xml:space="preserve"> and </w:t>
      </w:r>
      <w:r>
        <w:rPr>
          <w:rFonts w:ascii="Calibri" w:eastAsia="Times New Roman" w:hAnsi="Calibri" w:cs="Calibri"/>
          <w:b/>
          <w:bCs/>
          <w:color w:val="000000"/>
          <w:lang w:val="en-GB"/>
        </w:rPr>
        <w:t>coverage zones</w:t>
      </w:r>
      <w:r>
        <w:rPr>
          <w:rFonts w:ascii="Calibri" w:eastAsia="Times New Roman" w:hAnsi="Calibri" w:cs="Calibri"/>
          <w:color w:val="000000"/>
          <w:lang w:val="en-GB"/>
        </w:rPr>
        <w:t>.</w:t>
      </w:r>
    </w:p>
    <w:p w14:paraId="778DE99C" w14:textId="77777777" w:rsidR="00CD44E8" w:rsidRDefault="00CD44E8" w:rsidP="00CD44E8">
      <w:pPr>
        <w:pageBreakBefore/>
        <w:rPr>
          <w:rFonts w:cstheme="minorHAnsi"/>
          <w:b/>
          <w:bCs/>
          <w:color w:val="89143C" w:themeColor="accent1"/>
          <w:sz w:val="29"/>
          <w:u w:val="single"/>
        </w:rPr>
      </w:pPr>
      <w:bookmarkStart w:id="1" w:name="_Hlk210654801"/>
      <w:r>
        <w:rPr>
          <w:rFonts w:cstheme="minorHAnsi"/>
          <w:b/>
          <w:bCs/>
          <w:color w:val="89143C" w:themeColor="accent1"/>
          <w:sz w:val="29"/>
          <w:u w:val="single"/>
        </w:rPr>
        <w:lastRenderedPageBreak/>
        <w:t xml:space="preserve">04: Floor Key plan (To Identify the location of K-POI Cameras)  </w:t>
      </w:r>
    </w:p>
    <w:p>
      <w:r>
        <w:t xml:space="preserve">{{FLOOR_PLAN}}</w:t>
      </w:r>
    </w:p>
    <w:p>
      <w:r>
        <w:t xml:space="preserve">{{#CAMERA_PAGES}}</w:t>
      </w:r>
    </w:p>
    <w:p w14:paraId="06394D12" w14:textId="62244977" w:rsidR="00B9726B" w:rsidRPr="00B9726B" w:rsidRDefault="00773A47" w:rsidP="00B9726B">
      <w:pPr>
        <w:pageBreakBefore/>
        <w:spacing w:after="0"/>
        <w:rPr>
          <w:rFonts w:ascii="Calibri" w:hAnsi="Calibri" w:cs="Calibri"/>
          <w:b/>
          <w:color w:val="000000" w:themeColor="text2"/>
          <w:sz w:val="28"/>
          <w:szCs w:val="28"/>
        </w:rPr>
      </w:pPr>
      <w:r>
        <w:rPr>
          <w:rFonts w:cstheme="minorHAnsi"/>
          <w:b/>
          <w:bCs/>
          <w:color w:val="89143C" w:themeColor="accent1"/>
          <w:sz w:val="29"/>
          <w:u w:val="single"/>
        </w:rPr>
        <w:lastRenderedPageBreak/>
        <w:t xml:space="preserve">{{SEC_PREFIX}}Location Image Reference: </w:t>
      </w:r>
      <w:r>
        <w:rPr>
          <w:rFonts w:ascii="Calibri" w:hAnsi="Calibri" w:cs="Calibri"/>
          <w:b/>
          <w:color w:val="000000" w:themeColor="text2"/>
          <w:sz w:val="24"/>
          <w:szCs w:val="24"/>
        </w:rPr>
        <w:t xml:space="preserve">{{LOCATION_NAME}}</w:t>
      </w:r>
    </w:p>
    <w:p w14:paraId="538EA29F" w14:textId="75A79053" w:rsidR="00A155F2" w:rsidRDefault="00A155F2" w:rsidP="00CD44E8">
      <w:pPr>
        <w:rPr>
          <w:rFonts w:cs="Calibri"/>
          <w:b/>
          <w:sz w:val="22"/>
          <w:szCs w:val="22"/>
        </w:rPr>
      </w:pPr>
      <w:r>
        <w:rPr>
          <w:rFonts w:cs="Calibri"/>
          <w:b/>
          <w:sz w:val="22"/>
          <w:szCs w:val="22"/>
        </w:rPr>
        <w:t>Target Area:</w:t>
      </w:r>
    </w:p>
    <w:p w14:paraId="12EF9E0B" w14:textId="19F8F580" w:rsidR="00D631EA" w:rsidRDefault="00D631EA" w:rsidP="00D631EA">
      <w:pPr>
        <w:spacing w:after="0"/>
        <w:jc w:val="center"/>
        <w:rPr>
          <w:rFonts w:cs="Calibri"/>
          <w:b/>
          <w:sz w:val="22"/>
          <w:szCs w:val="22"/>
        </w:rPr>
      </w:pPr>
      <w:r>
        <w:rPr>
          <w:rFonts w:cs="Calibri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25EA3401" wp14:editId="17BAE283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3143250" cy="254635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0" cy="25463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01A3E3" w14:textId="35307201" w:rsidR="00D631EA" w:rsidRPr="00D631EA" w:rsidRDefault="00D631EA" w:rsidP="00D631EA">
                            <w:pPr>
                              <w:jc w:val="center"/>
                              <w:rPr>
                                <w:rFonts w:cstheme="minorHAnsi"/>
                                <w:color w:val="FF0000"/>
                                <w:lang w:eastAsia="en-GB"/>
                              </w:rPr>
                            </w:pPr>
                            <w:r>
                              <w:rPr>
                                <w:rFonts w:cstheme="minorHAnsi"/>
                                <w:color w:val="FF0000"/>
                                <w:lang w:eastAsia="en-GB"/>
                              </w:rPr>
                              <w:t xml:space="preserve">Location: {{LOCATION_NAME}}</w:t>
                            </w:r>
                          </w:p>
                          <w:p w14:paraId="37F944F6" w14:textId="77777777" w:rsidR="00D631EA" w:rsidRPr="00873A51" w:rsidRDefault="00D631EA" w:rsidP="00D631EA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  <w:p w14:paraId="70D750D4" w14:textId="77777777" w:rsidR="00D631EA" w:rsidRPr="0086395D" w:rsidRDefault="00D631EA" w:rsidP="00D631EA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noProof/>
        </w:rPr>
        <w:t xml:space="preserve"> </w:t>
        <w:drawing>
          <wp:inline distT="0" distB="0" distL="0" distR="0" wp14:anchorId="003047A0" wp14:editId="33D4DBD9">
            <wp:extent cx="4909385" cy="3682038"/>
            <wp:effectExtent l="0" t="0" r="5715" b="0"/>
            <wp:docPr id="10" name="Picture 10" descr="{{IMG_TARGET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385" cy="3682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220BF" w14:textId="677C9FBC" w:rsidR="005A20E1" w:rsidRPr="00D631EA" w:rsidRDefault="005A20E1" w:rsidP="00CD44E8">
      <w:pPr>
        <w:rPr>
          <w:rFonts w:cs="Calibri"/>
          <w:b/>
          <w:sz w:val="22"/>
          <w:szCs w:val="22"/>
        </w:rPr>
      </w:pPr>
      <w:r>
        <w:rPr>
          <w:rFonts w:cs="Calibri"/>
          <w:b/>
          <w:sz w:val="22"/>
          <w:szCs w:val="22"/>
        </w:rPr>
        <w:t>Camera Location:</w:t>
      </w:r>
    </w:p>
    <w:p w14:paraId="69AC7FFA" w14:textId="11774188" w:rsidR="00B27C50" w:rsidRDefault="004B6A06" w:rsidP="00773A47">
      <w:pPr>
        <w:jc w:val="center"/>
        <w:rPr>
          <w:rFonts w:ascii="Calibri" w:hAnsi="Calibri" w:cs="Calibri"/>
          <w:b/>
          <w:color w:val="000000" w:themeColor="text2"/>
          <w:sz w:val="36"/>
          <w:szCs w:val="36"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87424" behindDoc="0" locked="0" layoutInCell="1" allowOverlap="1" wp14:anchorId="1BFAF062" wp14:editId="2719B747">
                <wp:simplePos x="0" y="0"/>
                <wp:positionH relativeFrom="margin">
                  <wp:posOffset>3841750</wp:posOffset>
                </wp:positionH>
                <wp:positionV relativeFrom="paragraph">
                  <wp:posOffset>1517015</wp:posOffset>
                </wp:positionV>
                <wp:extent cx="1163053" cy="794084"/>
                <wp:effectExtent l="0" t="0" r="0" b="635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3053" cy="794084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 w14:paraId="343FDAF3" w14:textId="34D8929E" w:rsidR="004B6A06" w:rsidRPr="002B50DA" w:rsidRDefault="004B6A06" w:rsidP="002B50DA">
                            <w:pPr>
                              <w:spacing w:before="74"/>
                              <w:ind w:left="149" w:right="224"/>
                              <w:rPr>
                                <w:rFonts w:cstheme="minorHAnsi"/>
                                <w:bCs/>
                                <w:color w:val="FF000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cstheme="minorHAnsi"/>
                                <w:bCs/>
                                <w:color w:val="FF0000"/>
                                <w:sz w:val="18"/>
                                <w:szCs w:val="22"/>
                              </w:rPr>
                              <w:t xml:space="preserve">Camera Location</w:t>
                            </w:r>
                            <w:r>
                              <w:rPr>
                                <w:rFonts w:cstheme="minorHAnsi"/>
                                <w:bCs/>
                                <w:color w:val="FF0000"/>
                                <w:sz w:val="18"/>
                                <w:szCs w:val="22"/>
                              </w:rPr>
                              <w:br/>
                              <w:t xml:space="preserve">Height: {{HEIGHT}} M</w:t>
                            </w:r>
                            <w:r>
                              <w:rPr>
                                <w:rFonts w:cstheme="minorHAnsi"/>
                                <w:bCs/>
                                <w:color w:val="FF0000"/>
                                <w:sz w:val="18"/>
                                <w:szCs w:val="22"/>
                              </w:rPr>
                              <w:br/>
                              <w:t xml:space="preserve">Distance: {{DISTANCE}} M</w:t>
                            </w:r>
                            <w:r>
                              <w:rPr>
                                <w:rFonts w:cstheme="minorHAnsi"/>
                                <w:bCs/>
                                <w:color w:val="FF0000"/>
                                <w:sz w:val="18"/>
                                <w:szCs w:val="22"/>
                              </w:rPr>
                              <w:br/>
                              <w:t xml:space="preserve">{{INSTALL_TYPE}}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>
        <w:rPr>
          <w:rFonts w:cs="Calibri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609E5F86" wp14:editId="5E56D0A3">
                <wp:simplePos x="0" y="0"/>
                <wp:positionH relativeFrom="margin">
                  <wp:align>center</wp:align>
                </wp:positionH>
                <wp:positionV relativeFrom="paragraph">
                  <wp:posOffset>10432</wp:posOffset>
                </wp:positionV>
                <wp:extent cx="3143250" cy="254635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0" cy="25463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20A061" w14:textId="457ED1F1" w:rsidR="00935C8B" w:rsidRPr="00D631EA" w:rsidRDefault="00935C8B" w:rsidP="00935C8B">
                            <w:pPr>
                              <w:jc w:val="center"/>
                              <w:rPr>
                                <w:rFonts w:cstheme="minorHAnsi"/>
                                <w:color w:val="FF0000"/>
                                <w:lang w:eastAsia="en-GB"/>
                              </w:rPr>
                            </w:pPr>
                            <w:r>
                              <w:rPr>
                                <w:rFonts w:cstheme="minorHAnsi"/>
                                <w:color w:val="FF0000"/>
                                <w:lang w:eastAsia="en-GB"/>
                              </w:rPr>
                              <w:t xml:space="preserve">Location: {{LOCATION_NAME}}</w:t>
                            </w:r>
                          </w:p>
                          <w:p w14:paraId="37B55B5E" w14:textId="77777777" w:rsidR="00935C8B" w:rsidRPr="00873A51" w:rsidRDefault="00935C8B" w:rsidP="00935C8B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  <w:p w14:paraId="437EEC7B" w14:textId="77777777" w:rsidR="00935C8B" w:rsidRPr="0086395D" w:rsidRDefault="00935C8B" w:rsidP="00935C8B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noProof/>
        </w:rPr>
        <w:drawing>
          <wp:inline distT="0" distB="0" distL="0" distR="0" wp14:anchorId="2DFDB8E9" wp14:editId="737D9548">
            <wp:extent cx="4926389" cy="3694791"/>
            <wp:effectExtent l="0" t="0" r="7620" b="1270"/>
            <wp:docPr id="12" name="Picture 12" descr="{{IMG_CAMERA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389" cy="3694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t xml:space="preserve"> </w:t>
      </w:r>
    </w:p>
    <w:p>
      <w:r>
        <w:t xml:space="preserve">{{/CAMERA_PAGES}}</w:t>
      </w:r>
    </w:p>
    <w:p>
      <w:pPr>
        <w:pageBreakBefore/>
      </w:pPr>
      <w:r>
        <w:rPr>
          <w:b/>
          <w:color w:val="89143C"/>
          <w:u w:val="single"/>
          <w:sz w:val="28"/>
        </w:rPr>
        <w:t xml:space="preserve">06: POI Camera Installation Table (Reference)</w:t>
      </w:r>
    </w:p>
    <w:p>
      <w:pPr>
        <w:spacing w:before="120" w:after="120"/>
      </w:pPr>
      <w:r>
        <w:rPr>
          <w:i/>
          <w:sz w:val="20"/>
        </w:rPr>
        <w:t xml:space="preserve">Used to determine the recommended installation height and lens model for each camera from its distance to the target.</w:t>
      </w:r>
    </w:p>
    <w:p>
      <w:r>
        <w:t>{{POI_TABLE}}</w:t>
      </w:r>
    </w:p>
    <w:sectPr w:rsidR="00B27C50" w:rsidSect="00EB4FA6">
      <w:headerReference w:type="default" r:id="rId19"/>
      <w:footerReference w:type="even" r:id="rId20"/>
      <w:footerReference w:type="default" r:id="rId21"/>
      <w:pgSz w:w="11906" w:h="16838"/>
      <w:pgMar w:top="2268" w:right="656" w:bottom="1361" w:left="630" w:header="102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B3705" w14:textId="77777777" w:rsidR="00E90F40" w:rsidRDefault="00E90F40" w:rsidP="008E1765">
      <w:pPr>
        <w:spacing w:after="0" w:line="240" w:lineRule="auto"/>
      </w:pPr>
      <w:r>
        <w:separator/>
      </w:r>
    </w:p>
  </w:endnote>
  <w:endnote w:type="continuationSeparator" w:id="0">
    <w:p w14:paraId="31135F36" w14:textId="77777777" w:rsidR="00E90F40" w:rsidRDefault="00E90F40" w:rsidP="008E1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sail">
    <w:altName w:val="Arial"/>
    <w:charset w:val="00"/>
    <w:family w:val="auto"/>
    <w:pitch w:val="variable"/>
    <w:sig w:usb0="A00020FF" w:usb1="C000204A" w:usb2="00000000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025900300"/>
      <w:docPartObj>
        <w:docPartGallery w:val="Page Numbers (Bottom of Page)"/>
        <w:docPartUnique/>
      </w:docPartObj>
    </w:sdtPr>
    <w:sdtContent>
      <w:p w14:paraId="21A8BB33" w14:textId="77777777" w:rsidR="00127E34" w:rsidRDefault="00127E34" w:rsidP="00F708C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61225217" w14:textId="77777777" w:rsidR="00127E34" w:rsidRDefault="00127E34" w:rsidP="00127E3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97872" w14:textId="2E07449D" w:rsidR="00EB4FA6" w:rsidRPr="00EB4FA6" w:rsidRDefault="00EB4FA6">
    <w:pPr>
      <w:pStyle w:val="Footer"/>
      <w:jc w:val="center"/>
      <w:rPr>
        <w:b/>
        <w:bCs/>
        <w:caps/>
        <w:noProof/>
        <w:color w:val="89143C" w:themeColor="accent1"/>
      </w:rPr>
    </w:pPr>
    <w:r w:rsidRPr="00EB4FA6">
      <w:rPr>
        <w:b/>
        <w:bCs/>
        <w:noProof/>
        <w:lang w:val="en-US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5BCA0C63" wp14:editId="0F546E38">
              <wp:simplePos x="0" y="0"/>
              <wp:positionH relativeFrom="margin">
                <wp:posOffset>-1905</wp:posOffset>
              </wp:positionH>
              <wp:positionV relativeFrom="page">
                <wp:posOffset>9919335</wp:posOffset>
              </wp:positionV>
              <wp:extent cx="6745605" cy="9525"/>
              <wp:effectExtent l="0" t="0" r="0" b="9525"/>
              <wp:wrapNone/>
              <wp:docPr id="6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4560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45605" h="9525">
                            <a:moveTo>
                              <a:pt x="6745224" y="0"/>
                            </a:moveTo>
                            <a:lnTo>
                              <a:pt x="3377819" y="0"/>
                            </a:lnTo>
                            <a:lnTo>
                              <a:pt x="336867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3368675" y="9144"/>
                            </a:lnTo>
                            <a:lnTo>
                              <a:pt x="3377819" y="9144"/>
                            </a:lnTo>
                            <a:lnTo>
                              <a:pt x="6745224" y="9144"/>
                            </a:lnTo>
                            <a:lnTo>
                              <a:pt x="6745224" y="0"/>
                            </a:lnTo>
                            <a:close/>
                          </a:path>
                        </a:pathLst>
                      </a:custGeom>
                      <a:solidFill>
                        <a:srgbClr val="88133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306B5DE5" id="Graphic 2" o:spid="_x0000_s1026" style="position:absolute;margin-left:-.15pt;margin-top:781.05pt;width:531.15pt;height:.75pt;z-index:-25165107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coordsize="67456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" path="m6745224,l3377819,r-9144,l,,,9144r3368675,l3377819,9144r3367405,l6745224,xe" fillcolor="#88133b" stroked="f">
              <v:path arrowok="t"/>
              <w10:wrap anchorx="margin" anchory="page"/>
            </v:shape>
          </w:pict>
        </mc:Fallback>
      </mc:AlternateContent>
    </w:r>
    <w:r w:rsidRPr="00EB4FA6">
      <w:rPr>
        <w:b/>
        <w:bCs/>
        <w:caps/>
        <w:color w:val="89143C" w:themeColor="accent1"/>
      </w:rPr>
      <w:fldChar w:fldCharType="begin"/>
    </w:r>
    <w:r w:rsidRPr="00EB4FA6">
      <w:rPr>
        <w:b/>
        <w:bCs/>
        <w:caps/>
        <w:color w:val="89143C" w:themeColor="accent1"/>
      </w:rPr>
      <w:instrText xml:space="preserve"> PAGE   \* MERGEFORMAT </w:instrText>
    </w:r>
    <w:r w:rsidRPr="00EB4FA6">
      <w:rPr>
        <w:b/>
        <w:bCs/>
        <w:caps/>
        <w:color w:val="89143C" w:themeColor="accent1"/>
      </w:rPr>
      <w:fldChar w:fldCharType="separate"/>
    </w:r>
    <w:r w:rsidR="00CD44E8">
      <w:rPr>
        <w:b/>
        <w:bCs/>
        <w:caps/>
        <w:noProof/>
        <w:color w:val="89143C" w:themeColor="accent1"/>
      </w:rPr>
      <w:t>6</w:t>
    </w:r>
    <w:r w:rsidRPr="00EB4FA6">
      <w:rPr>
        <w:b/>
        <w:bCs/>
        <w:caps/>
        <w:noProof/>
        <w:color w:val="89143C" w:themeColor="accent1"/>
      </w:rPr>
      <w:fldChar w:fldCharType="end"/>
    </w:r>
  </w:p>
  <w:p w14:paraId="6F0E64B5" w14:textId="7C6ADBBB" w:rsidR="00EB4FA6" w:rsidRPr="00C02080" w:rsidRDefault="00EB4FA6" w:rsidP="00EB4FA6">
    <w:pPr>
      <w:pStyle w:val="Footer"/>
      <w:jc w:val="center"/>
      <w:rPr>
        <w:rFonts w:ascii="Lusail" w:hAnsi="Lusail" w:cs="Lusail"/>
        <w:b/>
        <w:bCs/>
        <w:color w:val="8E1E37"/>
        <w:sz w:val="16"/>
        <w:szCs w:val="16"/>
        <w:rtl/>
        <w:lang w:bidi="ar-QA"/>
      </w:rPr>
    </w:pPr>
    <w:r w:rsidRPr="00C02080">
      <w:rPr>
        <w:rFonts w:ascii="Lusail" w:hAnsi="Lusail" w:cs="Lusail"/>
        <w:b/>
        <w:bCs/>
        <w:color w:val="8E1E37"/>
        <w:sz w:val="16"/>
        <w:szCs w:val="16"/>
        <w:rtl/>
        <w:lang w:bidi="ar-QA"/>
      </w:rPr>
      <w:t>هاتف : 2343999 – 2343930 – فاكس : 2348054 – الدوحة – قطر</w:t>
    </w:r>
    <w:r w:rsidRPr="00C02080">
      <w:rPr>
        <w:rFonts w:ascii="Lusail" w:hAnsi="Lusail" w:cs="Lusail"/>
        <w:b/>
        <w:bCs/>
        <w:color w:val="8E1E37"/>
        <w:sz w:val="16"/>
        <w:szCs w:val="16"/>
        <w:lang w:bidi="ar-QA"/>
      </w:rPr>
      <w:t xml:space="preserve"> - </w:t>
    </w:r>
    <w:hyperlink r:id="rId1" w:history="1">
      <w:r w:rsidRPr="00C02080">
        <w:rPr>
          <w:rStyle w:val="Hyperlink"/>
          <w:rFonts w:ascii="Lusail" w:hAnsi="Lusail" w:cs="Lusail"/>
          <w:b/>
          <w:bCs/>
          <w:color w:val="8E1E37"/>
          <w:sz w:val="16"/>
          <w:szCs w:val="16"/>
          <w:lang w:bidi="ar-QA"/>
        </w:rPr>
        <w:t>www.moi.gov.qa</w:t>
      </w:r>
    </w:hyperlink>
    <w:r w:rsidRPr="00C02080">
      <w:rPr>
        <w:rFonts w:ascii="Lusail" w:hAnsi="Lusail" w:cs="Lusail"/>
        <w:b/>
        <w:bCs/>
        <w:color w:val="8E1E37"/>
        <w:sz w:val="16"/>
        <w:szCs w:val="16"/>
        <w:lang w:bidi="ar-QA"/>
      </w:rPr>
      <w:t xml:space="preserve"> </w:t>
    </w:r>
    <w:r w:rsidRPr="00C02080">
      <w:rPr>
        <w:rFonts w:ascii="Lusail" w:hAnsi="Lusail" w:cs="Lusail"/>
        <w:b/>
        <w:bCs/>
        <w:color w:val="8E1E37"/>
        <w:sz w:val="16"/>
        <w:szCs w:val="16"/>
        <w:rtl/>
        <w:lang w:bidi="ar-QA"/>
      </w:rPr>
      <w:t>الموقع الإلكتروني</w:t>
    </w:r>
    <w:r w:rsidRPr="00C02080">
      <w:rPr>
        <w:rFonts w:ascii="Lusail" w:hAnsi="Lusail" w:cs="Lusail"/>
        <w:b/>
        <w:bCs/>
        <w:color w:val="8E1E37"/>
        <w:sz w:val="16"/>
        <w:szCs w:val="16"/>
        <w:lang w:bidi="ar-QA"/>
      </w:rPr>
      <w:t xml:space="preserve">  -  </w:t>
    </w:r>
    <w:hyperlink r:id="rId2" w:history="1">
      <w:r w:rsidRPr="00C02080">
        <w:rPr>
          <w:rStyle w:val="Hyperlink"/>
          <w:rFonts w:ascii="Lusail" w:hAnsi="Lusail" w:cs="Lusail"/>
          <w:b/>
          <w:bCs/>
          <w:color w:val="8E1E37"/>
          <w:sz w:val="16"/>
          <w:szCs w:val="16"/>
          <w:lang w:bidi="ar-QA"/>
        </w:rPr>
        <w:t>secsd@moi.gov.qa</w:t>
      </w:r>
    </w:hyperlink>
    <w:r w:rsidRPr="00C02080">
      <w:rPr>
        <w:rFonts w:ascii="Lusail" w:hAnsi="Lusail" w:cs="Lusail"/>
        <w:b/>
        <w:bCs/>
        <w:color w:val="8E1E37"/>
        <w:sz w:val="16"/>
        <w:szCs w:val="16"/>
        <w:lang w:bidi="ar-QA"/>
      </w:rPr>
      <w:t xml:space="preserve">, </w:t>
    </w:r>
    <w:r w:rsidRPr="00C02080">
      <w:rPr>
        <w:rFonts w:ascii="Lusail" w:hAnsi="Lusail" w:cs="Lusail"/>
        <w:b/>
        <w:bCs/>
        <w:color w:val="8E1E37"/>
        <w:sz w:val="16"/>
        <w:szCs w:val="16"/>
        <w:rtl/>
        <w:lang w:bidi="ar-QA"/>
      </w:rPr>
      <w:t>البريد الإلكتروني</w:t>
    </w:r>
  </w:p>
  <w:p w14:paraId="5CAD2E67" w14:textId="0C02AB9B" w:rsidR="005C71B5" w:rsidRPr="00EB4FA6" w:rsidRDefault="00EB4FA6" w:rsidP="00EB4FA6">
    <w:pPr>
      <w:pStyle w:val="Footer"/>
      <w:jc w:val="center"/>
      <w:rPr>
        <w:rFonts w:ascii="Lusail" w:hAnsi="Lusail" w:cs="Lusail"/>
        <w:b/>
        <w:bCs/>
        <w:color w:val="8E1E37"/>
        <w:sz w:val="16"/>
        <w:szCs w:val="16"/>
        <w:lang w:bidi="ar-QA"/>
      </w:rPr>
    </w:pPr>
    <w:r w:rsidRPr="00C02080">
      <w:rPr>
        <w:rFonts w:ascii="Lusail" w:hAnsi="Lusail" w:cs="Lusail"/>
        <w:b/>
        <w:bCs/>
        <w:color w:val="8E1E37"/>
        <w:sz w:val="16"/>
        <w:szCs w:val="16"/>
        <w:lang w:bidi="ar-QA"/>
      </w:rPr>
      <w:t xml:space="preserve">E-Mail: </w:t>
    </w:r>
    <w:hyperlink r:id="rId3" w:history="1">
      <w:r w:rsidRPr="00C02080">
        <w:rPr>
          <w:rStyle w:val="Hyperlink"/>
          <w:rFonts w:ascii="Lusail" w:hAnsi="Lusail" w:cs="Lusail"/>
          <w:b/>
          <w:bCs/>
          <w:color w:val="8E1E37"/>
          <w:sz w:val="16"/>
          <w:szCs w:val="16"/>
          <w:lang w:bidi="ar-QA"/>
        </w:rPr>
        <w:t>secsd@moi.gov.qa</w:t>
      </w:r>
    </w:hyperlink>
    <w:r w:rsidRPr="00C02080">
      <w:rPr>
        <w:rFonts w:ascii="Lusail" w:hAnsi="Lusail" w:cs="Lusail"/>
        <w:b/>
        <w:bCs/>
        <w:color w:val="8E1E37"/>
        <w:sz w:val="16"/>
        <w:szCs w:val="16"/>
        <w:lang w:bidi="ar-QA"/>
      </w:rPr>
      <w:t xml:space="preserve"> - Website: </w:t>
    </w:r>
    <w:hyperlink r:id="rId4" w:history="1">
      <w:r w:rsidRPr="00C02080">
        <w:rPr>
          <w:rStyle w:val="Hyperlink"/>
          <w:rFonts w:ascii="Lusail" w:hAnsi="Lusail" w:cs="Lusail"/>
          <w:b/>
          <w:bCs/>
          <w:color w:val="8E1E37"/>
          <w:sz w:val="16"/>
          <w:szCs w:val="16"/>
          <w:lang w:bidi="ar-QA"/>
        </w:rPr>
        <w:t>www.moi.gov.qa</w:t>
      </w:r>
    </w:hyperlink>
    <w:r w:rsidRPr="00C02080">
      <w:rPr>
        <w:rFonts w:ascii="Lusail" w:hAnsi="Lusail" w:cs="Lusail"/>
        <w:b/>
        <w:bCs/>
        <w:color w:val="8E1E37"/>
        <w:sz w:val="16"/>
        <w:szCs w:val="16"/>
        <w:lang w:bidi="ar-QA"/>
      </w:rPr>
      <w:t xml:space="preserve"> - Tel: 2343930 – 2343999 - Fax: 2348054 - Doha – Qatar</w:t>
    </w:r>
    <w:r w:rsidRPr="00C02080">
      <w:rPr>
        <w:rFonts w:ascii="Lusail" w:hAnsi="Lusail" w:cs="Lusail"/>
        <w:b/>
        <w:bCs/>
        <w:color w:val="8E1E37"/>
        <w:sz w:val="16"/>
        <w:szCs w:val="16"/>
        <w:rtl/>
        <w:lang w:bidi="ar-Q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5C950" w14:textId="77777777" w:rsidR="00E90F40" w:rsidRDefault="00E90F40" w:rsidP="008E1765">
      <w:pPr>
        <w:spacing w:after="0" w:line="240" w:lineRule="auto"/>
      </w:pPr>
      <w:r>
        <w:separator/>
      </w:r>
    </w:p>
  </w:footnote>
  <w:footnote w:type="continuationSeparator" w:id="0">
    <w:p w14:paraId="58C9198B" w14:textId="77777777" w:rsidR="00E90F40" w:rsidRDefault="00E90F40" w:rsidP="008E17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72319" w14:textId="7EA2644B" w:rsidR="00EB4FA6" w:rsidRDefault="00B839F8" w:rsidP="00EB4FA6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CD24C0" wp14:editId="3D432DAE">
              <wp:simplePos x="0" y="0"/>
              <wp:positionH relativeFrom="column">
                <wp:posOffset>104775</wp:posOffset>
              </wp:positionH>
              <wp:positionV relativeFrom="paragraph">
                <wp:posOffset>-295910</wp:posOffset>
              </wp:positionV>
              <wp:extent cx="3476625" cy="742950"/>
              <wp:effectExtent l="0" t="0" r="9525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6625" cy="7429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DBBC5D" w14:textId="77777777" w:rsidR="00B839F8" w:rsidRPr="00EC44B4" w:rsidRDefault="00B839F8" w:rsidP="00B839F8">
                          <w:pPr>
                            <w:spacing w:after="0" w:line="240" w:lineRule="auto"/>
                            <w:jc w:val="center"/>
                            <w:rPr>
                              <w:rFonts w:ascii="Lusail" w:hAnsi="Lusail" w:cs="Lusail"/>
                              <w:b/>
                              <w:bCs/>
                              <w:color w:val="8E1E37"/>
                              <w:rtl/>
                            </w:rPr>
                          </w:pPr>
                          <w:r w:rsidRPr="00EC44B4">
                            <w:rPr>
                              <w:rFonts w:ascii="Lusail" w:hAnsi="Lusail" w:cs="Lusail"/>
                              <w:b/>
                              <w:bCs/>
                              <w:color w:val="8E1E37"/>
                              <w:rtl/>
                            </w:rPr>
                            <w:t>الإدارة الع</w:t>
                          </w:r>
                          <w:r w:rsidRPr="00EC44B4">
                            <w:rPr>
                              <w:rFonts w:ascii="Lusail" w:hAnsi="Lusail" w:cs="Lusail"/>
                              <w:b/>
                              <w:bCs/>
                              <w:color w:val="8E1E37"/>
                              <w:rtl/>
                              <w:lang w:bidi="ar-QA"/>
                            </w:rPr>
                            <w:t>ــــ</w:t>
                          </w:r>
                          <w:r w:rsidRPr="00EC44B4">
                            <w:rPr>
                              <w:rFonts w:ascii="Lusail" w:hAnsi="Lusail" w:cs="Lusail"/>
                              <w:b/>
                              <w:bCs/>
                              <w:color w:val="8E1E37"/>
                              <w:rtl/>
                            </w:rPr>
                            <w:t>امــــة</w:t>
                          </w:r>
                          <w:r>
                            <w:rPr>
                              <w:rFonts w:ascii="Lusail" w:hAnsi="Lusail" w:cs="Lusail" w:hint="cs"/>
                              <w:b/>
                              <w:bCs/>
                              <w:color w:val="8E1E37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Lusail" w:hAnsi="Lusail" w:cs="Lusail" w:hint="cs"/>
                              <w:b/>
                              <w:bCs/>
                              <w:color w:val="8E1E37"/>
                              <w:rtl/>
                              <w:lang w:bidi="ar-QA"/>
                            </w:rPr>
                            <w:t xml:space="preserve">للاتصالات ونظـــــــم </w:t>
                          </w:r>
                          <w:r w:rsidRPr="00EC44B4">
                            <w:rPr>
                              <w:rFonts w:ascii="Lusail" w:hAnsi="Lusail" w:cs="Lusail" w:hint="cs"/>
                              <w:b/>
                              <w:bCs/>
                              <w:color w:val="8E1E37"/>
                              <w:rtl/>
                            </w:rPr>
                            <w:t>المعلومــــــــــــات</w:t>
                          </w:r>
                        </w:p>
                        <w:p w14:paraId="54D61878" w14:textId="77777777" w:rsidR="00B839F8" w:rsidRPr="006566D7" w:rsidRDefault="00B839F8" w:rsidP="00B839F8">
                          <w:pPr>
                            <w:spacing w:after="0" w:line="240" w:lineRule="auto"/>
                            <w:jc w:val="center"/>
                            <w:rPr>
                              <w:rFonts w:ascii="Lusail" w:hAnsi="Lusail" w:cs="Lusail"/>
                              <w:b/>
                              <w:bCs/>
                              <w:color w:val="8E1E37"/>
                            </w:rPr>
                          </w:pPr>
                          <w:r w:rsidRPr="006566D7">
                            <w:rPr>
                              <w:rFonts w:ascii="Lusail" w:hAnsi="Lusail" w:cs="Lusail"/>
                              <w:b/>
                              <w:bCs/>
                              <w:color w:val="8E1E37"/>
                            </w:rPr>
                            <w:t>General Directorate of</w:t>
                          </w:r>
                          <w:r>
                            <w:rPr>
                              <w:rFonts w:ascii="Lusail" w:hAnsi="Lusail" w:cs="Lusail" w:hint="cs"/>
                              <w:b/>
                              <w:bCs/>
                              <w:color w:val="8E1E37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Lusail" w:hAnsi="Lusail" w:cs="Lusail"/>
                              <w:b/>
                              <w:bCs/>
                              <w:color w:val="8E1E37"/>
                            </w:rPr>
                            <w:t>Telecommunications &amp;</w:t>
                          </w:r>
                          <w:r w:rsidRPr="006566D7">
                            <w:rPr>
                              <w:rFonts w:ascii="Lusail" w:hAnsi="Lusail" w:cs="Lusail"/>
                              <w:b/>
                              <w:bCs/>
                              <w:color w:val="8E1E37"/>
                            </w:rPr>
                            <w:t xml:space="preserve"> Information Systems</w:t>
                          </w:r>
                        </w:p>
                        <w:p w14:paraId="3475A7E2" w14:textId="77777777" w:rsidR="00B839F8" w:rsidRPr="00EC44B4" w:rsidRDefault="00B839F8" w:rsidP="00B839F8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ascii="Lusail" w:hAnsi="Lusail" w:cs="Lusail"/>
                              <w:b/>
                              <w:bCs/>
                              <w:color w:val="8E1E37"/>
                              <w:lang w:bidi="ar-QA"/>
                            </w:rPr>
                          </w:pPr>
                          <w:r w:rsidRPr="00EC44B4">
                            <w:rPr>
                              <w:rFonts w:ascii="Lusail" w:hAnsi="Lusail" w:cs="Lusail"/>
                              <w:b/>
                              <w:bCs/>
                              <w:color w:val="8E1E37"/>
                              <w:rtl/>
                              <w:lang w:bidi="ar-QA"/>
                            </w:rPr>
                            <w:t>إدارة النظـــــــــــم الأمنية</w:t>
                          </w:r>
                          <w:r w:rsidRPr="00EC44B4">
                            <w:rPr>
                              <w:rFonts w:ascii="Lusail" w:hAnsi="Lusail" w:cs="Lusail"/>
                              <w:b/>
                              <w:bCs/>
                              <w:color w:val="8E1E37"/>
                              <w:lang w:bidi="ar-QA"/>
                            </w:rPr>
                            <w:t xml:space="preserve"> </w:t>
                          </w:r>
                          <w:r>
                            <w:rPr>
                              <w:rFonts w:ascii="Lusail" w:hAnsi="Lusail" w:cs="Lusail"/>
                              <w:b/>
                              <w:bCs/>
                              <w:color w:val="8E1E37"/>
                              <w:lang w:bidi="ar-QA"/>
                            </w:rPr>
                            <w:t>-</w:t>
                          </w:r>
                          <w:r w:rsidRPr="00EC44B4">
                            <w:rPr>
                              <w:rFonts w:ascii="Lusail" w:hAnsi="Lusail" w:cs="Lusail"/>
                              <w:b/>
                              <w:bCs/>
                              <w:color w:val="8E1E37"/>
                              <w:lang w:bidi="ar-QA"/>
                            </w:rPr>
                            <w:t xml:space="preserve">   </w:t>
                          </w:r>
                          <w:r w:rsidRPr="00EC44B4">
                            <w:rPr>
                              <w:rFonts w:ascii="Lusail" w:hAnsi="Lusail" w:cs="Lusail"/>
                              <w:b/>
                              <w:bCs/>
                              <w:color w:val="8E1E37"/>
                              <w:rtl/>
                              <w:lang w:bidi="ar-QA"/>
                            </w:rPr>
                            <w:t xml:space="preserve"> </w:t>
                          </w:r>
                          <w:r w:rsidRPr="00EC44B4">
                            <w:rPr>
                              <w:rFonts w:ascii="Lusail" w:hAnsi="Lusail" w:cs="Lusail"/>
                              <w:b/>
                              <w:bCs/>
                              <w:color w:val="8E1E37"/>
                              <w:lang w:bidi="ar-QA"/>
                            </w:rPr>
                            <w:t xml:space="preserve">  Security Systems</w:t>
                          </w:r>
                          <w:r>
                            <w:rPr>
                              <w:rFonts w:ascii="Lusail" w:hAnsi="Lusail" w:cs="Lusail"/>
                              <w:b/>
                              <w:bCs/>
                              <w:color w:val="8E1E37"/>
                              <w:lang w:bidi="ar-QA"/>
                            </w:rPr>
                            <w:t xml:space="preserve"> Department</w:t>
                          </w:r>
                          <w:r w:rsidRPr="00EC44B4">
                            <w:rPr>
                              <w:rFonts w:ascii="Lusail" w:hAnsi="Lusail" w:cs="Lusail"/>
                              <w:b/>
                              <w:bCs/>
                              <w:color w:val="8E1E37"/>
                              <w:rtl/>
                              <w:lang w:bidi="ar-QA"/>
                            </w:rPr>
                            <w:t xml:space="preserve"> </w:t>
                          </w:r>
                        </w:p>
                        <w:p w14:paraId="65006E6C" w14:textId="1A73FF2E" w:rsidR="00EB4FA6" w:rsidRPr="00EC44B4" w:rsidRDefault="00EB4FA6" w:rsidP="00EB4FA6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ascii="Lusail" w:hAnsi="Lusail" w:cs="Lusail"/>
                              <w:b/>
                              <w:bCs/>
                              <w:color w:val="8E1E37"/>
                              <w:lang w:bidi="ar-QA"/>
                            </w:rPr>
                          </w:pPr>
                          <w:r w:rsidRPr="00EC44B4">
                            <w:rPr>
                              <w:rFonts w:ascii="Lusail" w:hAnsi="Lusail" w:cs="Lusail"/>
                              <w:b/>
                              <w:bCs/>
                              <w:color w:val="8E1E37"/>
                              <w:rtl/>
                              <w:lang w:bidi="ar-QA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69CD24C0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8.25pt;margin-top:-23.3pt;width:273.75pt;height:58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" stroked="f">
              <v:textbox>
                <w:txbxContent>
                  <w:p w14:paraId="3CDBBC5D" w14:textId="77777777" w:rsidR="00B839F8" w:rsidRPr="00EC44B4" w:rsidRDefault="00B839F8" w:rsidP="00B839F8">
                    <w:pPr>
                      <w:spacing w:after="0" w:line="240" w:lineRule="auto"/>
                      <w:jc w:val="center"/>
                      <w:rPr>
                        <w:rFonts w:ascii="Lusail" w:hAnsi="Lusail" w:cs="Lusail"/>
                        <w:b/>
                        <w:bCs/>
                        <w:color w:val="8E1E37"/>
                        <w:rtl/>
                      </w:rPr>
                    </w:pPr>
                    <w:r w:rsidRPr="00EC44B4">
                      <w:rPr>
                        <w:rFonts w:ascii="Lusail" w:hAnsi="Lusail" w:cs="Lusail"/>
                        <w:b/>
                        <w:bCs/>
                        <w:color w:val="8E1E37"/>
                        <w:rtl/>
                      </w:rPr>
                      <w:t>الإدارة الع</w:t>
                    </w:r>
                    <w:r w:rsidRPr="00EC44B4">
                      <w:rPr>
                        <w:rFonts w:ascii="Lusail" w:hAnsi="Lusail" w:cs="Lusail"/>
                        <w:b/>
                        <w:bCs/>
                        <w:color w:val="8E1E37"/>
                        <w:rtl/>
                        <w:lang w:bidi="ar-QA"/>
                      </w:rPr>
                      <w:t>ــــ</w:t>
                    </w:r>
                    <w:r w:rsidRPr="00EC44B4">
                      <w:rPr>
                        <w:rFonts w:ascii="Lusail" w:hAnsi="Lusail" w:cs="Lusail"/>
                        <w:b/>
                        <w:bCs/>
                        <w:color w:val="8E1E37"/>
                        <w:rtl/>
                      </w:rPr>
                      <w:t>امــــة</w:t>
                    </w:r>
                    <w:r>
                      <w:rPr>
                        <w:rFonts w:ascii="Lusail" w:hAnsi="Lusail" w:cs="Lusail" w:hint="cs"/>
                        <w:b/>
                        <w:bCs/>
                        <w:color w:val="8E1E37"/>
                        <w:rtl/>
                      </w:rPr>
                      <w:t xml:space="preserve"> </w:t>
                    </w:r>
                    <w:r>
                      <w:rPr>
                        <w:rFonts w:ascii="Lusail" w:hAnsi="Lusail" w:cs="Lusail" w:hint="cs"/>
                        <w:b/>
                        <w:bCs/>
                        <w:color w:val="8E1E37"/>
                        <w:rtl/>
                        <w:lang w:bidi="ar-QA"/>
                      </w:rPr>
                      <w:t xml:space="preserve">للاتصالات ونظـــــــم </w:t>
                    </w:r>
                    <w:r w:rsidRPr="00EC44B4">
                      <w:rPr>
                        <w:rFonts w:ascii="Lusail" w:hAnsi="Lusail" w:cs="Lusail" w:hint="cs"/>
                        <w:b/>
                        <w:bCs/>
                        <w:color w:val="8E1E37"/>
                        <w:rtl/>
                      </w:rPr>
                      <w:t>المعلومــــــــــــات</w:t>
                    </w:r>
                  </w:p>
                  <w:p w14:paraId="54D61878" w14:textId="77777777" w:rsidR="00B839F8" w:rsidRPr="006566D7" w:rsidRDefault="00B839F8" w:rsidP="00B839F8">
                    <w:pPr>
                      <w:spacing w:after="0" w:line="240" w:lineRule="auto"/>
                      <w:jc w:val="center"/>
                      <w:rPr>
                        <w:rFonts w:ascii="Lusail" w:hAnsi="Lusail" w:cs="Lusail"/>
                        <w:b/>
                        <w:bCs/>
                        <w:color w:val="8E1E37"/>
                      </w:rPr>
                    </w:pPr>
                    <w:r w:rsidRPr="006566D7">
                      <w:rPr>
                        <w:rFonts w:ascii="Lusail" w:hAnsi="Lusail" w:cs="Lusail"/>
                        <w:b/>
                        <w:bCs/>
                        <w:color w:val="8E1E37"/>
                      </w:rPr>
                      <w:t>General Directorate of</w:t>
                    </w:r>
                    <w:r>
                      <w:rPr>
                        <w:rFonts w:ascii="Lusail" w:hAnsi="Lusail" w:cs="Lusail" w:hint="cs"/>
                        <w:b/>
                        <w:bCs/>
                        <w:color w:val="8E1E37"/>
                        <w:rtl/>
                      </w:rPr>
                      <w:t xml:space="preserve"> </w:t>
                    </w:r>
                    <w:r>
                      <w:rPr>
                        <w:rFonts w:ascii="Lusail" w:hAnsi="Lusail" w:cs="Lusail"/>
                        <w:b/>
                        <w:bCs/>
                        <w:color w:val="8E1E37"/>
                      </w:rPr>
                      <w:t>Telecommunications &amp;</w:t>
                    </w:r>
                    <w:r w:rsidRPr="006566D7">
                      <w:rPr>
                        <w:rFonts w:ascii="Lusail" w:hAnsi="Lusail" w:cs="Lusail"/>
                        <w:b/>
                        <w:bCs/>
                        <w:color w:val="8E1E37"/>
                      </w:rPr>
                      <w:t xml:space="preserve"> Information Systems</w:t>
                    </w:r>
                  </w:p>
                  <w:p w14:paraId="3475A7E2" w14:textId="77777777" w:rsidR="00B839F8" w:rsidRPr="00EC44B4" w:rsidRDefault="00B839F8" w:rsidP="00B839F8">
                    <w:pPr>
                      <w:bidi/>
                      <w:spacing w:after="0" w:line="240" w:lineRule="auto"/>
                      <w:jc w:val="center"/>
                      <w:rPr>
                        <w:rFonts w:ascii="Lusail" w:hAnsi="Lusail" w:cs="Lusail"/>
                        <w:b/>
                        <w:bCs/>
                        <w:color w:val="8E1E37"/>
                        <w:lang w:bidi="ar-QA"/>
                      </w:rPr>
                    </w:pPr>
                    <w:r w:rsidRPr="00EC44B4">
                      <w:rPr>
                        <w:rFonts w:ascii="Lusail" w:hAnsi="Lusail" w:cs="Lusail"/>
                        <w:b/>
                        <w:bCs/>
                        <w:color w:val="8E1E37"/>
                        <w:rtl/>
                        <w:lang w:bidi="ar-QA"/>
                      </w:rPr>
                      <w:t>إدارة النظـــــــــــم الأمنية</w:t>
                    </w:r>
                    <w:r w:rsidRPr="00EC44B4">
                      <w:rPr>
                        <w:rFonts w:ascii="Lusail" w:hAnsi="Lusail" w:cs="Lusail"/>
                        <w:b/>
                        <w:bCs/>
                        <w:color w:val="8E1E37"/>
                        <w:lang w:bidi="ar-QA"/>
                      </w:rPr>
                      <w:t xml:space="preserve"> </w:t>
                    </w:r>
                    <w:r>
                      <w:rPr>
                        <w:rFonts w:ascii="Lusail" w:hAnsi="Lusail" w:cs="Lusail"/>
                        <w:b/>
                        <w:bCs/>
                        <w:color w:val="8E1E37"/>
                        <w:lang w:bidi="ar-QA"/>
                      </w:rPr>
                      <w:t>-</w:t>
                    </w:r>
                    <w:r w:rsidRPr="00EC44B4">
                      <w:rPr>
                        <w:rFonts w:ascii="Lusail" w:hAnsi="Lusail" w:cs="Lusail"/>
                        <w:b/>
                        <w:bCs/>
                        <w:color w:val="8E1E37"/>
                        <w:lang w:bidi="ar-QA"/>
                      </w:rPr>
                      <w:t xml:space="preserve">   </w:t>
                    </w:r>
                    <w:r w:rsidRPr="00EC44B4">
                      <w:rPr>
                        <w:rFonts w:ascii="Lusail" w:hAnsi="Lusail" w:cs="Lusail"/>
                        <w:b/>
                        <w:bCs/>
                        <w:color w:val="8E1E37"/>
                        <w:rtl/>
                        <w:lang w:bidi="ar-QA"/>
                      </w:rPr>
                      <w:t xml:space="preserve"> </w:t>
                    </w:r>
                    <w:r w:rsidRPr="00EC44B4">
                      <w:rPr>
                        <w:rFonts w:ascii="Lusail" w:hAnsi="Lusail" w:cs="Lusail"/>
                        <w:b/>
                        <w:bCs/>
                        <w:color w:val="8E1E37"/>
                        <w:lang w:bidi="ar-QA"/>
                      </w:rPr>
                      <w:t xml:space="preserve">  Security Systems</w:t>
                    </w:r>
                    <w:r>
                      <w:rPr>
                        <w:rFonts w:ascii="Lusail" w:hAnsi="Lusail" w:cs="Lusail"/>
                        <w:b/>
                        <w:bCs/>
                        <w:color w:val="8E1E37"/>
                        <w:lang w:bidi="ar-QA"/>
                      </w:rPr>
                      <w:t xml:space="preserve"> Department</w:t>
                    </w:r>
                    <w:r w:rsidRPr="00EC44B4">
                      <w:rPr>
                        <w:rFonts w:ascii="Lusail" w:hAnsi="Lusail" w:cs="Lusail"/>
                        <w:b/>
                        <w:bCs/>
                        <w:color w:val="8E1E37"/>
                        <w:rtl/>
                        <w:lang w:bidi="ar-QA"/>
                      </w:rPr>
                      <w:t xml:space="preserve"> </w:t>
                    </w:r>
                  </w:p>
                  <w:p w14:paraId="65006E6C" w14:textId="1A73FF2E" w:rsidR="00EB4FA6" w:rsidRPr="00EC44B4" w:rsidRDefault="00EB4FA6" w:rsidP="00EB4FA6">
                    <w:pPr>
                      <w:bidi/>
                      <w:spacing w:after="0" w:line="240" w:lineRule="auto"/>
                      <w:jc w:val="center"/>
                      <w:rPr>
                        <w:rFonts w:ascii="Lusail" w:hAnsi="Lusail" w:cs="Lusail"/>
                        <w:b/>
                        <w:bCs/>
                        <w:color w:val="8E1E37"/>
                        <w:lang w:bidi="ar-QA"/>
                      </w:rPr>
                    </w:pPr>
                    <w:r w:rsidRPr="00EC44B4">
                      <w:rPr>
                        <w:rFonts w:ascii="Lusail" w:hAnsi="Lusail" w:cs="Lusail"/>
                        <w:b/>
                        <w:bCs/>
                        <w:color w:val="8E1E37"/>
                        <w:rtl/>
                        <w:lang w:bidi="ar-QA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B4FA6">
      <w:rPr>
        <w:rFonts w:ascii="Times New Roman"/>
        <w:noProof/>
        <w:position w:val="1"/>
        <w:lang w:val="en-US"/>
      </w:rPr>
      <w:drawing>
        <wp:anchor distT="0" distB="0" distL="114300" distR="114300" simplePos="0" relativeHeight="251660288" behindDoc="0" locked="0" layoutInCell="1" allowOverlap="1" wp14:anchorId="024772D1" wp14:editId="599C860C">
          <wp:simplePos x="0" y="0"/>
          <wp:positionH relativeFrom="column">
            <wp:posOffset>4966970</wp:posOffset>
          </wp:positionH>
          <wp:positionV relativeFrom="paragraph">
            <wp:posOffset>-247650</wp:posOffset>
          </wp:positionV>
          <wp:extent cx="1771650" cy="639445"/>
          <wp:effectExtent l="0" t="0" r="0" b="8255"/>
          <wp:wrapSquare wrapText="bothSides"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639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BF34A74" w14:textId="467CCF34" w:rsidR="007E4C35" w:rsidRPr="00EB4FA6" w:rsidRDefault="003D4341" w:rsidP="00EB4FA6">
    <w:pPr>
      <w:pStyle w:val="Header"/>
    </w:pPr>
    <w:r w:rsidRPr="00926490">
      <w:rPr>
        <w:noProof/>
        <w:lang w:val="en-US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0BA5AF0" wp14:editId="27C985B0">
              <wp:simplePos x="0" y="0"/>
              <wp:positionH relativeFrom="margin">
                <wp:posOffset>5656580</wp:posOffset>
              </wp:positionH>
              <wp:positionV relativeFrom="topMargin">
                <wp:align>bottom</wp:align>
              </wp:positionV>
              <wp:extent cx="1079500" cy="16192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950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0BD2D1" w14:textId="080BE0FB" w:rsidR="00EB4FA6" w:rsidRPr="003D4341" w:rsidRDefault="00C96156" w:rsidP="00CD44E8">
                          <w:pPr>
                            <w:spacing w:line="223" w:lineRule="exact"/>
                            <w:ind w:left="20"/>
                            <w:jc w:val="right"/>
                            <w:rPr>
                              <w:rFonts w:cstheme="minorHAnsi"/>
                              <w:b/>
                              <w:bCs/>
                            </w:rPr>
                          </w:pPr>
                          <w:r>
                            <w:rPr>
                              <w:rFonts w:cstheme="minorHAnsi"/>
                              <w:b/>
                              <w:bCs/>
                              <w:color w:val="A1915F"/>
                            </w:rPr>
                            <w:t xml:space="preserve">{{REPORT_DATE}}</w:t>
                          </w:r>
                          <w:r w:rsidR="00773A47">
                            <w:rPr>
                              <w:rFonts w:cstheme="minorHAnsi"/>
                              <w:b/>
                              <w:bCs/>
                              <w:color w:val="A1915F"/>
                            </w:rPr>
                            <w:t xml:space="preserve"/>
                          </w:r>
                          <w:r w:rsidR="00C71C62">
                            <w:rPr>
                              <w:rFonts w:cstheme="minorHAnsi"/>
                              <w:b/>
                              <w:bCs/>
                              <w:color w:val="A1915F"/>
                            </w:rPr>
                            <w:t xml:space="preserve"/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A1915F"/>
                            </w:rPr>
                            <w:t xml:space="preserve"/>
                          </w:r>
                          <w:r w:rsidR="00EB4FA6" w:rsidRPr="003D4341">
                            <w:rPr>
                              <w:rFonts w:cstheme="minorHAnsi"/>
                              <w:b/>
                              <w:bCs/>
                              <w:color w:val="A1915F"/>
                              <w:spacing w:val="-5"/>
                            </w:rPr>
                            <w:t xml:space="preserve"/>
                          </w:r>
                          <w:r w:rsidR="009F09C1">
                            <w:rPr>
                              <w:rFonts w:cstheme="minorHAnsi"/>
                              <w:b/>
                              <w:bCs/>
                              <w:color w:val="A1915F"/>
                              <w:spacing w:val="-5"/>
                            </w:rPr>
                            <w:t xml:space="preserve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10BA5AF0" id="Textbox 4" o:spid="_x0000_s1034" type="#_x0000_t202" style="position:absolute;margin-left:445.4pt;margin-top:0;width:85pt;height:12.75pt;z-index:-25165414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bottom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" filled="f" stroked="f">
              <v:textbox inset="0,0,0,0">
                <w:txbxContent>
                  <w:p w14:paraId="3F0BD2D1" w14:textId="080BE0FB" w:rsidR="00EB4FA6" w:rsidRPr="003D4341" w:rsidRDefault="00C96156" w:rsidP="00CD44E8">
                    <w:pPr>
                      <w:spacing w:line="223" w:lineRule="exact"/>
                      <w:ind w:left="20"/>
                      <w:jc w:val="right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  <w:color w:val="A1915F"/>
                      </w:rPr>
                      <w:t xml:space="preserve">{{REPORT_DATE}}</w:t>
                    </w:r>
                    <w:r w:rsidR="00773A47">
                      <w:rPr>
                        <w:rFonts w:cstheme="minorHAnsi"/>
                        <w:b/>
                        <w:bCs/>
                        <w:color w:val="A1915F"/>
                      </w:rPr>
                      <w:t xml:space="preserve"/>
                    </w:r>
                    <w:r w:rsidR="00C71C62">
                      <w:rPr>
                        <w:rFonts w:cstheme="minorHAnsi"/>
                        <w:b/>
                        <w:bCs/>
                        <w:color w:val="A1915F"/>
                      </w:rPr>
                      <w:t xml:space="preserve"/>
                    </w:r>
                    <w:r>
                      <w:rPr>
                        <w:rFonts w:cstheme="minorHAnsi"/>
                        <w:b/>
                        <w:bCs/>
                        <w:color w:val="A1915F"/>
                      </w:rPr>
                      <w:t xml:space="preserve"/>
                    </w:r>
                    <w:r w:rsidR="00EB4FA6" w:rsidRPr="003D4341">
                      <w:rPr>
                        <w:rFonts w:cstheme="minorHAnsi"/>
                        <w:b/>
                        <w:bCs/>
                        <w:color w:val="A1915F"/>
                        <w:spacing w:val="-5"/>
                      </w:rPr>
                      <w:t xml:space="preserve"/>
                    </w:r>
                    <w:r w:rsidR="009F09C1">
                      <w:rPr>
                        <w:rFonts w:cstheme="minorHAnsi"/>
                        <w:b/>
                        <w:bCs/>
                        <w:color w:val="A1915F"/>
                        <w:spacing w:val="-5"/>
                      </w:rPr>
                      <w:t xml:space="preserve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EB4FA6">
      <w:rPr>
        <w:noProof/>
        <w:lang w:val="en-US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0C7CE3C4" wp14:editId="4F73C4C0">
              <wp:simplePos x="0" y="0"/>
              <wp:positionH relativeFrom="page">
                <wp:align>center</wp:align>
              </wp:positionH>
              <wp:positionV relativeFrom="margin">
                <wp:align>top</wp:align>
              </wp:positionV>
              <wp:extent cx="6745605" cy="9525"/>
              <wp:effectExtent l="0" t="0" r="0" b="0"/>
              <wp:wrapNone/>
              <wp:docPr id="1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4560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45605" h="9525">
                            <a:moveTo>
                              <a:pt x="6745224" y="0"/>
                            </a:moveTo>
                            <a:lnTo>
                              <a:pt x="3377819" y="0"/>
                            </a:lnTo>
                            <a:lnTo>
                              <a:pt x="3368675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3368675" y="9144"/>
                            </a:lnTo>
                            <a:lnTo>
                              <a:pt x="3377819" y="9144"/>
                            </a:lnTo>
                            <a:lnTo>
                              <a:pt x="6745224" y="9144"/>
                            </a:lnTo>
                            <a:lnTo>
                              <a:pt x="6745224" y="0"/>
                            </a:lnTo>
                            <a:close/>
                          </a:path>
                        </a:pathLst>
                      </a:custGeom>
                      <a:solidFill>
                        <a:srgbClr val="88133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75D07946" id="Graphic 2" o:spid="_x0000_s1026" style="position:absolute;margin-left:0;margin-top:0;width:531.15pt;height:.75pt;z-index:-251649024;visibility:visible;mso-wrap-style:square;mso-wrap-distance-left:0;mso-wrap-distance-top:0;mso-wrap-distance-right:0;mso-wrap-distance-bottom:0;mso-position-horizontal:center;mso-position-horizontal-relative:page;mso-position-vertical:top;mso-position-vertical-relative:margin;v-text-anchor:top" coordsize="67456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" path="m6745224,l3377819,r-9144,l,,,9144r3368675,l3377819,9144r3367405,l6745224,xe" fillcolor="#88133b" stroked="f">
              <v:path arrowok="t"/>
              <w10:wrap anchorx="page" anchory="margin"/>
            </v:shape>
          </w:pict>
        </mc:Fallback>
      </mc:AlternateContent>
    </w:r>
    <w:r w:rsidR="00EB4FA6" w:rsidRPr="00926490">
      <w:rPr>
        <w:noProof/>
        <w:lang w:val="en-US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70BCE05" wp14:editId="3B2C0BE0">
              <wp:simplePos x="0" y="0"/>
              <wp:positionH relativeFrom="page">
                <wp:posOffset>476250</wp:posOffset>
              </wp:positionH>
              <wp:positionV relativeFrom="page">
                <wp:posOffset>1261110</wp:posOffset>
              </wp:positionV>
              <wp:extent cx="3191510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15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AD5497" w14:textId="4DE95B6A" w:rsidR="00EB4FA6" w:rsidRPr="003D4341" w:rsidRDefault="003D4341" w:rsidP="00EB4FA6">
                          <w:pPr>
                            <w:spacing w:line="223" w:lineRule="exact"/>
                            <w:ind w:left="20"/>
                            <w:rPr>
                              <w:rFonts w:cstheme="minorHAnsi"/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rFonts w:cstheme="minorHAnsi"/>
                              <w:b/>
                              <w:bCs/>
                              <w:color w:val="A1915F"/>
                              <w:lang w:val="en-US"/>
                            </w:rPr>
                            <w:t xml:space="preserve">SITE SURVEY REPORT FOR POI SYSTEMS – REV {{REVISION}}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270BCE05" id="Textbox 3" o:spid="_x0000_s1035" type="#_x0000_t202" style="position:absolute;margin-left:37.5pt;margin-top:99.3pt;width:251.3pt;height:12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" filled="f" stroked="f">
              <v:textbox inset="0,0,0,0">
                <w:txbxContent>
                  <w:p w14:paraId="70AD5497" w14:textId="4DE95B6A" w:rsidR="00EB4FA6" w:rsidRPr="003D4341" w:rsidRDefault="003D4341" w:rsidP="00EB4FA6">
                    <w:pPr>
                      <w:spacing w:line="223" w:lineRule="exact"/>
                      <w:ind w:left="20"/>
                      <w:rPr>
                        <w:rFonts w:cstheme="minorHAnsi"/>
                        <w:b/>
                        <w:bCs/>
                        <w:lang w:val="en-US"/>
                      </w:rPr>
                    </w:pPr>
                    <w:r>
                      <w:rPr>
                        <w:rFonts w:cstheme="minorHAnsi"/>
                        <w:b/>
                        <w:bCs/>
                        <w:color w:val="A1915F"/>
                        <w:lang w:val="en-US"/>
                      </w:rPr>
                      <w:t xml:space="preserve">SITE SURVEY REPORT FOR POI SYSTEMS – REV {{REVISION}}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ADC88D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247" w:hanging="340"/>
      </w:pPr>
      <w:rPr>
        <w:rFonts w:hint="default"/>
      </w:rPr>
    </w:lvl>
  </w:abstractNum>
  <w:abstractNum w:abstractNumId="1" w15:restartNumberingAfterBreak="0">
    <w:nsid w:val="FFFFFF7D"/>
    <w:multiLevelType w:val="singleLevel"/>
    <w:tmpl w:val="CE867E6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907" w:hanging="227"/>
      </w:pPr>
      <w:rPr>
        <w:rFonts w:hint="default"/>
      </w:rPr>
    </w:lvl>
  </w:abstractNum>
  <w:abstractNum w:abstractNumId="2" w15:restartNumberingAfterBreak="0">
    <w:nsid w:val="FFFFFF7E"/>
    <w:multiLevelType w:val="singleLevel"/>
    <w:tmpl w:val="BC74640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680" w:hanging="226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9EB2C06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227" w:hanging="227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F2068218"/>
    <w:lvl w:ilvl="0">
      <w:start w:val="1"/>
      <w:numFmt w:val="bullet"/>
      <w:pStyle w:val="ListBullet5"/>
      <w:lvlText w:val="–"/>
      <w:lvlJc w:val="left"/>
      <w:pPr>
        <w:tabs>
          <w:tab w:val="num" w:pos="1492"/>
        </w:tabs>
        <w:ind w:left="1247" w:hanging="340"/>
      </w:pPr>
      <w:rPr>
        <w:rFonts w:ascii="Arial" w:hAnsi="Arial" w:hint="default"/>
        <w:color w:val="000000" w:themeColor="text1"/>
      </w:rPr>
    </w:lvl>
  </w:abstractNum>
  <w:abstractNum w:abstractNumId="5" w15:restartNumberingAfterBreak="0">
    <w:nsid w:val="FFFFFF81"/>
    <w:multiLevelType w:val="singleLevel"/>
    <w:tmpl w:val="64A209AC"/>
    <w:lvl w:ilvl="0">
      <w:start w:val="1"/>
      <w:numFmt w:val="bullet"/>
      <w:pStyle w:val="ListBullet4"/>
      <w:lvlText w:val="–"/>
      <w:lvlJc w:val="left"/>
      <w:pPr>
        <w:tabs>
          <w:tab w:val="num" w:pos="1209"/>
        </w:tabs>
        <w:ind w:left="907" w:hanging="227"/>
      </w:pPr>
      <w:rPr>
        <w:rFonts w:ascii="Arial" w:hAnsi="Arial" w:cs="Arial" w:hint="default"/>
        <w:color w:val="000000" w:themeColor="text1"/>
      </w:rPr>
    </w:lvl>
  </w:abstractNum>
  <w:abstractNum w:abstractNumId="6" w15:restartNumberingAfterBreak="0">
    <w:nsid w:val="FFFFFF82"/>
    <w:multiLevelType w:val="singleLevel"/>
    <w:tmpl w:val="66900EC6"/>
    <w:lvl w:ilvl="0">
      <w:start w:val="1"/>
      <w:numFmt w:val="bullet"/>
      <w:pStyle w:val="ListBullet3"/>
      <w:lvlText w:val="–"/>
      <w:lvlJc w:val="left"/>
      <w:pPr>
        <w:ind w:left="680" w:hanging="226"/>
      </w:pPr>
      <w:rPr>
        <w:rFonts w:ascii="Arial" w:hAnsi="Arial" w:hint="default"/>
        <w:color w:val="000000" w:themeColor="text1"/>
      </w:rPr>
    </w:lvl>
  </w:abstractNum>
  <w:abstractNum w:abstractNumId="7" w15:restartNumberingAfterBreak="0">
    <w:nsid w:val="FFFFFF83"/>
    <w:multiLevelType w:val="singleLevel"/>
    <w:tmpl w:val="63343334"/>
    <w:lvl w:ilvl="0">
      <w:start w:val="1"/>
      <w:numFmt w:val="bullet"/>
      <w:pStyle w:val="ListBullet2"/>
      <w:lvlText w:val=""/>
      <w:lvlJc w:val="left"/>
      <w:pPr>
        <w:ind w:left="454" w:hanging="227"/>
      </w:pPr>
      <w:rPr>
        <w:rFonts w:ascii="Symbol" w:hAnsi="Symbol" w:cs="Symbol" w:hint="default"/>
        <w:color w:val="000000" w:themeColor="text2"/>
        <w:sz w:val="18"/>
      </w:rPr>
    </w:lvl>
  </w:abstractNum>
  <w:abstractNum w:abstractNumId="8" w15:restartNumberingAfterBreak="0">
    <w:nsid w:val="FFFFFF88"/>
    <w:multiLevelType w:val="singleLevel"/>
    <w:tmpl w:val="D45C73F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397E26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7570A"/>
    <w:multiLevelType w:val="hybridMultilevel"/>
    <w:tmpl w:val="AEA8F3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2B2AFB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741EE5"/>
    <w:multiLevelType w:val="hybridMultilevel"/>
    <w:tmpl w:val="C7325BFA"/>
    <w:lvl w:ilvl="0" w:tplc="E7E4AAD8">
      <w:start w:val="1"/>
      <w:numFmt w:val="bullet"/>
      <w:pStyle w:val="Listbullets2"/>
      <w:lvlText w:val=""/>
      <w:lvlJc w:val="left"/>
      <w:pPr>
        <w:ind w:left="587" w:hanging="360"/>
      </w:pPr>
      <w:rPr>
        <w:rFonts w:ascii="Wingdings" w:hAnsi="Wingdings" w:cs="Wingdings" w:hint="default"/>
        <w:color w:val="89143C" w:themeColor="accent1"/>
        <w:szCs w:val="20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3" w15:restartNumberingAfterBreak="0">
    <w:nsid w:val="215A3DD4"/>
    <w:multiLevelType w:val="multilevel"/>
    <w:tmpl w:val="51C68334"/>
    <w:styleLink w:val="CurrentList2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706F0A"/>
    <w:multiLevelType w:val="hybridMultilevel"/>
    <w:tmpl w:val="58E6FE3E"/>
    <w:lvl w:ilvl="0" w:tplc="49362834">
      <w:start w:val="1"/>
      <w:numFmt w:val="decimal"/>
      <w:lvlText w:val="%1."/>
      <w:lvlJc w:val="left"/>
      <w:pPr>
        <w:ind w:left="86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A421F2">
      <w:numFmt w:val="bullet"/>
      <w:lvlText w:val="•"/>
      <w:lvlJc w:val="left"/>
      <w:pPr>
        <w:ind w:left="1884" w:hanging="361"/>
      </w:pPr>
      <w:rPr>
        <w:rFonts w:hint="default"/>
        <w:lang w:val="en-US" w:eastAsia="en-US" w:bidi="ar-SA"/>
      </w:rPr>
    </w:lvl>
    <w:lvl w:ilvl="2" w:tplc="C5200ECE">
      <w:numFmt w:val="bullet"/>
      <w:lvlText w:val="•"/>
      <w:lvlJc w:val="left"/>
      <w:pPr>
        <w:ind w:left="2909" w:hanging="361"/>
      </w:pPr>
      <w:rPr>
        <w:rFonts w:hint="default"/>
        <w:lang w:val="en-US" w:eastAsia="en-US" w:bidi="ar-SA"/>
      </w:rPr>
    </w:lvl>
    <w:lvl w:ilvl="3" w:tplc="604A5F3C">
      <w:numFmt w:val="bullet"/>
      <w:lvlText w:val="•"/>
      <w:lvlJc w:val="left"/>
      <w:pPr>
        <w:ind w:left="3933" w:hanging="361"/>
      </w:pPr>
      <w:rPr>
        <w:rFonts w:hint="default"/>
        <w:lang w:val="en-US" w:eastAsia="en-US" w:bidi="ar-SA"/>
      </w:rPr>
    </w:lvl>
    <w:lvl w:ilvl="4" w:tplc="F3247460">
      <w:numFmt w:val="bullet"/>
      <w:lvlText w:val="•"/>
      <w:lvlJc w:val="left"/>
      <w:pPr>
        <w:ind w:left="4958" w:hanging="361"/>
      </w:pPr>
      <w:rPr>
        <w:rFonts w:hint="default"/>
        <w:lang w:val="en-US" w:eastAsia="en-US" w:bidi="ar-SA"/>
      </w:rPr>
    </w:lvl>
    <w:lvl w:ilvl="5" w:tplc="0D78FE06">
      <w:numFmt w:val="bullet"/>
      <w:lvlText w:val="•"/>
      <w:lvlJc w:val="left"/>
      <w:pPr>
        <w:ind w:left="5983" w:hanging="361"/>
      </w:pPr>
      <w:rPr>
        <w:rFonts w:hint="default"/>
        <w:lang w:val="en-US" w:eastAsia="en-US" w:bidi="ar-SA"/>
      </w:rPr>
    </w:lvl>
    <w:lvl w:ilvl="6" w:tplc="E864F5D2">
      <w:numFmt w:val="bullet"/>
      <w:lvlText w:val="•"/>
      <w:lvlJc w:val="left"/>
      <w:pPr>
        <w:ind w:left="7007" w:hanging="361"/>
      </w:pPr>
      <w:rPr>
        <w:rFonts w:hint="default"/>
        <w:lang w:val="en-US" w:eastAsia="en-US" w:bidi="ar-SA"/>
      </w:rPr>
    </w:lvl>
    <w:lvl w:ilvl="7" w:tplc="2E1A2934">
      <w:numFmt w:val="bullet"/>
      <w:lvlText w:val="•"/>
      <w:lvlJc w:val="left"/>
      <w:pPr>
        <w:ind w:left="8032" w:hanging="361"/>
      </w:pPr>
      <w:rPr>
        <w:rFonts w:hint="default"/>
        <w:lang w:val="en-US" w:eastAsia="en-US" w:bidi="ar-SA"/>
      </w:rPr>
    </w:lvl>
    <w:lvl w:ilvl="8" w:tplc="30A6D456">
      <w:numFmt w:val="bullet"/>
      <w:lvlText w:val="•"/>
      <w:lvlJc w:val="left"/>
      <w:pPr>
        <w:ind w:left="9057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327E58F8"/>
    <w:multiLevelType w:val="multilevel"/>
    <w:tmpl w:val="D586F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3D30EE"/>
    <w:multiLevelType w:val="multilevel"/>
    <w:tmpl w:val="40AC7560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510D5A"/>
    <w:multiLevelType w:val="hybridMultilevel"/>
    <w:tmpl w:val="4ADA1D9E"/>
    <w:lvl w:ilvl="0" w:tplc="7586FFCA">
      <w:start w:val="1"/>
      <w:numFmt w:val="lowerLetter"/>
      <w:lvlText w:val="%1."/>
      <w:lvlJc w:val="left"/>
      <w:pPr>
        <w:ind w:left="860" w:hanging="361"/>
      </w:pPr>
      <w:rPr>
        <w:rFonts w:ascii="Calibri" w:eastAsia="Calibri" w:hAnsi="Calibri" w:cs="Calibri" w:hint="default"/>
        <w:b/>
        <w:bCs/>
        <w:i w:val="0"/>
        <w:iCs w:val="0"/>
        <w:color w:val="auto"/>
        <w:spacing w:val="-2"/>
        <w:w w:val="100"/>
        <w:sz w:val="22"/>
        <w:szCs w:val="22"/>
        <w:lang w:val="en-US" w:eastAsia="en-US" w:bidi="ar-SA"/>
      </w:rPr>
    </w:lvl>
    <w:lvl w:ilvl="1" w:tplc="28769B36">
      <w:numFmt w:val="bullet"/>
      <w:lvlText w:val="•"/>
      <w:lvlJc w:val="left"/>
      <w:pPr>
        <w:ind w:left="1884" w:hanging="361"/>
      </w:pPr>
      <w:rPr>
        <w:rFonts w:hint="default"/>
        <w:lang w:val="en-US" w:eastAsia="en-US" w:bidi="ar-SA"/>
      </w:rPr>
    </w:lvl>
    <w:lvl w:ilvl="2" w:tplc="0DF84AFA">
      <w:numFmt w:val="bullet"/>
      <w:lvlText w:val="•"/>
      <w:lvlJc w:val="left"/>
      <w:pPr>
        <w:ind w:left="2909" w:hanging="361"/>
      </w:pPr>
      <w:rPr>
        <w:rFonts w:hint="default"/>
        <w:lang w:val="en-US" w:eastAsia="en-US" w:bidi="ar-SA"/>
      </w:rPr>
    </w:lvl>
    <w:lvl w:ilvl="3" w:tplc="CF581576">
      <w:numFmt w:val="bullet"/>
      <w:lvlText w:val="•"/>
      <w:lvlJc w:val="left"/>
      <w:pPr>
        <w:ind w:left="3933" w:hanging="361"/>
      </w:pPr>
      <w:rPr>
        <w:rFonts w:hint="default"/>
        <w:lang w:val="en-US" w:eastAsia="en-US" w:bidi="ar-SA"/>
      </w:rPr>
    </w:lvl>
    <w:lvl w:ilvl="4" w:tplc="A34AC978">
      <w:numFmt w:val="bullet"/>
      <w:lvlText w:val="•"/>
      <w:lvlJc w:val="left"/>
      <w:pPr>
        <w:ind w:left="4958" w:hanging="361"/>
      </w:pPr>
      <w:rPr>
        <w:rFonts w:hint="default"/>
        <w:lang w:val="en-US" w:eastAsia="en-US" w:bidi="ar-SA"/>
      </w:rPr>
    </w:lvl>
    <w:lvl w:ilvl="5" w:tplc="97AE91EA">
      <w:numFmt w:val="bullet"/>
      <w:lvlText w:val="•"/>
      <w:lvlJc w:val="left"/>
      <w:pPr>
        <w:ind w:left="5983" w:hanging="361"/>
      </w:pPr>
      <w:rPr>
        <w:rFonts w:hint="default"/>
        <w:lang w:val="en-US" w:eastAsia="en-US" w:bidi="ar-SA"/>
      </w:rPr>
    </w:lvl>
    <w:lvl w:ilvl="6" w:tplc="5542564C">
      <w:numFmt w:val="bullet"/>
      <w:lvlText w:val="•"/>
      <w:lvlJc w:val="left"/>
      <w:pPr>
        <w:ind w:left="7007" w:hanging="361"/>
      </w:pPr>
      <w:rPr>
        <w:rFonts w:hint="default"/>
        <w:lang w:val="en-US" w:eastAsia="en-US" w:bidi="ar-SA"/>
      </w:rPr>
    </w:lvl>
    <w:lvl w:ilvl="7" w:tplc="328C75AA">
      <w:numFmt w:val="bullet"/>
      <w:lvlText w:val="•"/>
      <w:lvlJc w:val="left"/>
      <w:pPr>
        <w:ind w:left="8032" w:hanging="361"/>
      </w:pPr>
      <w:rPr>
        <w:rFonts w:hint="default"/>
        <w:lang w:val="en-US" w:eastAsia="en-US" w:bidi="ar-SA"/>
      </w:rPr>
    </w:lvl>
    <w:lvl w:ilvl="8" w:tplc="7CC623F8">
      <w:numFmt w:val="bullet"/>
      <w:lvlText w:val="•"/>
      <w:lvlJc w:val="left"/>
      <w:pPr>
        <w:ind w:left="9057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3E911315"/>
    <w:multiLevelType w:val="hybridMultilevel"/>
    <w:tmpl w:val="394A2D5C"/>
    <w:lvl w:ilvl="0" w:tplc="98D46B12">
      <w:start w:val="1"/>
      <w:numFmt w:val="bullet"/>
      <w:lvlText w:val=""/>
      <w:lvlJc w:val="left"/>
      <w:pPr>
        <w:ind w:left="227" w:hanging="227"/>
      </w:pPr>
      <w:rPr>
        <w:rFonts w:ascii="Symbol" w:hAnsi="Symbol" w:cs="Symbol" w:hint="default"/>
        <w:color w:val="000000" w:themeColor="text2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BD216F"/>
    <w:multiLevelType w:val="hybridMultilevel"/>
    <w:tmpl w:val="8CE26554"/>
    <w:lvl w:ilvl="0" w:tplc="C2F6E812">
      <w:start w:val="1"/>
      <w:numFmt w:val="bullet"/>
      <w:pStyle w:val="ListBullet"/>
      <w:lvlText w:val=""/>
      <w:lvlJc w:val="left"/>
      <w:pPr>
        <w:ind w:left="227" w:hanging="227"/>
      </w:pPr>
      <w:rPr>
        <w:rFonts w:ascii="Wingdings" w:hAnsi="Wingdings" w:cs="Wingdings" w:hint="default"/>
        <w:color w:val="89143C" w:themeColor="accent1"/>
        <w:sz w:val="18"/>
        <w:szCs w:val="2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767DEE"/>
    <w:multiLevelType w:val="hybridMultilevel"/>
    <w:tmpl w:val="E5D6C144"/>
    <w:lvl w:ilvl="0" w:tplc="BA96AA92">
      <w:start w:val="1"/>
      <w:numFmt w:val="decimal"/>
      <w:pStyle w:val="ListContinue5"/>
      <w:lvlText w:val="%1."/>
      <w:lvlJc w:val="left"/>
      <w:pPr>
        <w:tabs>
          <w:tab w:val="num" w:pos="1775"/>
        </w:tabs>
        <w:ind w:left="1247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7F14FF"/>
    <w:multiLevelType w:val="hybridMultilevel"/>
    <w:tmpl w:val="41CC8230"/>
    <w:lvl w:ilvl="0" w:tplc="CD64F906">
      <w:start w:val="1"/>
      <w:numFmt w:val="bullet"/>
      <w:lvlText w:val=""/>
      <w:lvlJc w:val="left"/>
      <w:pPr>
        <w:ind w:left="587" w:hanging="360"/>
      </w:pPr>
      <w:rPr>
        <w:rFonts w:ascii="Wingdings" w:hAnsi="Wingdings" w:cs="Wingdings" w:hint="default"/>
        <w:color w:val="89143C" w:themeColor="accent1"/>
        <w:szCs w:val="20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22" w15:restartNumberingAfterBreak="0">
    <w:nsid w:val="668B366B"/>
    <w:multiLevelType w:val="multilevel"/>
    <w:tmpl w:val="0409001D"/>
    <w:styleLink w:val="CurrentList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5470597"/>
    <w:multiLevelType w:val="hybridMultilevel"/>
    <w:tmpl w:val="DBC258B8"/>
    <w:lvl w:ilvl="0" w:tplc="F3F48B62">
      <w:start w:val="1"/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AD1CCC"/>
    <w:multiLevelType w:val="multilevel"/>
    <w:tmpl w:val="04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7E2361C8"/>
    <w:multiLevelType w:val="hybridMultilevel"/>
    <w:tmpl w:val="F142F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A733D4"/>
    <w:multiLevelType w:val="hybridMultilevel"/>
    <w:tmpl w:val="B88A039C"/>
    <w:lvl w:ilvl="0" w:tplc="73CE4536">
      <w:start w:val="1"/>
      <w:numFmt w:val="low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598175645">
    <w:abstractNumId w:val="10"/>
  </w:num>
  <w:num w:numId="2" w16cid:durableId="356078917">
    <w:abstractNumId w:val="8"/>
  </w:num>
  <w:num w:numId="3" w16cid:durableId="120803587">
    <w:abstractNumId w:val="9"/>
  </w:num>
  <w:num w:numId="4" w16cid:durableId="425419703">
    <w:abstractNumId w:val="7"/>
  </w:num>
  <w:num w:numId="5" w16cid:durableId="1365596561">
    <w:abstractNumId w:val="6"/>
  </w:num>
  <w:num w:numId="6" w16cid:durableId="481850379">
    <w:abstractNumId w:val="23"/>
  </w:num>
  <w:num w:numId="7" w16cid:durableId="636952125">
    <w:abstractNumId w:val="25"/>
  </w:num>
  <w:num w:numId="8" w16cid:durableId="1557668961">
    <w:abstractNumId w:val="18"/>
  </w:num>
  <w:num w:numId="9" w16cid:durableId="1360164133">
    <w:abstractNumId w:val="0"/>
  </w:num>
  <w:num w:numId="10" w16cid:durableId="585044147">
    <w:abstractNumId w:val="1"/>
  </w:num>
  <w:num w:numId="11" w16cid:durableId="1780947572">
    <w:abstractNumId w:val="2"/>
  </w:num>
  <w:num w:numId="12" w16cid:durableId="2095122739">
    <w:abstractNumId w:val="3"/>
  </w:num>
  <w:num w:numId="13" w16cid:durableId="1018192647">
    <w:abstractNumId w:val="4"/>
  </w:num>
  <w:num w:numId="14" w16cid:durableId="1336109046">
    <w:abstractNumId w:val="5"/>
  </w:num>
  <w:num w:numId="15" w16cid:durableId="1584948176">
    <w:abstractNumId w:val="16"/>
  </w:num>
  <w:num w:numId="16" w16cid:durableId="1397389625">
    <w:abstractNumId w:val="20"/>
  </w:num>
  <w:num w:numId="17" w16cid:durableId="1957252918">
    <w:abstractNumId w:val="13"/>
  </w:num>
  <w:num w:numId="18" w16cid:durableId="187986453">
    <w:abstractNumId w:val="11"/>
  </w:num>
  <w:num w:numId="19" w16cid:durableId="903105670">
    <w:abstractNumId w:val="22"/>
  </w:num>
  <w:num w:numId="20" w16cid:durableId="261694836">
    <w:abstractNumId w:val="24"/>
  </w:num>
  <w:num w:numId="21" w16cid:durableId="1684672333">
    <w:abstractNumId w:val="19"/>
  </w:num>
  <w:num w:numId="22" w16cid:durableId="307631013">
    <w:abstractNumId w:val="21"/>
  </w:num>
  <w:num w:numId="23" w16cid:durableId="362555403">
    <w:abstractNumId w:val="12"/>
  </w:num>
  <w:num w:numId="24" w16cid:durableId="829911172">
    <w:abstractNumId w:val="17"/>
  </w:num>
  <w:num w:numId="25" w16cid:durableId="1599753591">
    <w:abstractNumId w:val="14"/>
  </w:num>
  <w:num w:numId="26" w16cid:durableId="1963656761">
    <w:abstractNumId w:val="26"/>
  </w:num>
  <w:num w:numId="27" w16cid:durableId="14433808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FA6"/>
    <w:rsid w:val="00002E85"/>
    <w:rsid w:val="00003663"/>
    <w:rsid w:val="00003EE3"/>
    <w:rsid w:val="000066D5"/>
    <w:rsid w:val="00016C78"/>
    <w:rsid w:val="000214DA"/>
    <w:rsid w:val="000327C9"/>
    <w:rsid w:val="0003294C"/>
    <w:rsid w:val="00037407"/>
    <w:rsid w:val="00043FC5"/>
    <w:rsid w:val="00046AA0"/>
    <w:rsid w:val="00050BDE"/>
    <w:rsid w:val="0005154E"/>
    <w:rsid w:val="000521BF"/>
    <w:rsid w:val="0005537C"/>
    <w:rsid w:val="00056275"/>
    <w:rsid w:val="0005714A"/>
    <w:rsid w:val="00057AF7"/>
    <w:rsid w:val="00060DE8"/>
    <w:rsid w:val="0006171C"/>
    <w:rsid w:val="00061C9A"/>
    <w:rsid w:val="0006242D"/>
    <w:rsid w:val="00062A7F"/>
    <w:rsid w:val="00063B48"/>
    <w:rsid w:val="0006689F"/>
    <w:rsid w:val="00074471"/>
    <w:rsid w:val="00075788"/>
    <w:rsid w:val="00076FDC"/>
    <w:rsid w:val="00077284"/>
    <w:rsid w:val="0008227F"/>
    <w:rsid w:val="000828B4"/>
    <w:rsid w:val="00083F74"/>
    <w:rsid w:val="00084723"/>
    <w:rsid w:val="0008697B"/>
    <w:rsid w:val="000A1A2A"/>
    <w:rsid w:val="000A1B21"/>
    <w:rsid w:val="000A5E52"/>
    <w:rsid w:val="000B357D"/>
    <w:rsid w:val="000B38EF"/>
    <w:rsid w:val="000B3AF3"/>
    <w:rsid w:val="000B42DF"/>
    <w:rsid w:val="000B66FD"/>
    <w:rsid w:val="000B7328"/>
    <w:rsid w:val="000B79C0"/>
    <w:rsid w:val="000C0181"/>
    <w:rsid w:val="000C0640"/>
    <w:rsid w:val="000C26B0"/>
    <w:rsid w:val="000C478D"/>
    <w:rsid w:val="000D25F6"/>
    <w:rsid w:val="000E2C87"/>
    <w:rsid w:val="000F3AAA"/>
    <w:rsid w:val="000F5C77"/>
    <w:rsid w:val="001071A6"/>
    <w:rsid w:val="00111D3C"/>
    <w:rsid w:val="00120DAF"/>
    <w:rsid w:val="00120DF7"/>
    <w:rsid w:val="00121B93"/>
    <w:rsid w:val="00126AC3"/>
    <w:rsid w:val="00127E34"/>
    <w:rsid w:val="001316A7"/>
    <w:rsid w:val="0013216C"/>
    <w:rsid w:val="001336AE"/>
    <w:rsid w:val="001338CE"/>
    <w:rsid w:val="00134FDF"/>
    <w:rsid w:val="00141BD6"/>
    <w:rsid w:val="001553E2"/>
    <w:rsid w:val="001566F3"/>
    <w:rsid w:val="00163EB7"/>
    <w:rsid w:val="00166422"/>
    <w:rsid w:val="00166AC9"/>
    <w:rsid w:val="0017167A"/>
    <w:rsid w:val="001733D8"/>
    <w:rsid w:val="00174701"/>
    <w:rsid w:val="00174AC6"/>
    <w:rsid w:val="00176063"/>
    <w:rsid w:val="00176A24"/>
    <w:rsid w:val="00177C92"/>
    <w:rsid w:val="00180108"/>
    <w:rsid w:val="001827E0"/>
    <w:rsid w:val="00187CB5"/>
    <w:rsid w:val="001A1D67"/>
    <w:rsid w:val="001A604E"/>
    <w:rsid w:val="001B21DF"/>
    <w:rsid w:val="001B422E"/>
    <w:rsid w:val="001B4479"/>
    <w:rsid w:val="001D134A"/>
    <w:rsid w:val="001D18EA"/>
    <w:rsid w:val="001D41E9"/>
    <w:rsid w:val="001D4890"/>
    <w:rsid w:val="001D4EC4"/>
    <w:rsid w:val="001D6EC5"/>
    <w:rsid w:val="001D7AD6"/>
    <w:rsid w:val="001E570F"/>
    <w:rsid w:val="001F0C66"/>
    <w:rsid w:val="001F6371"/>
    <w:rsid w:val="001F71B3"/>
    <w:rsid w:val="00211FDB"/>
    <w:rsid w:val="00213217"/>
    <w:rsid w:val="00225E51"/>
    <w:rsid w:val="00234224"/>
    <w:rsid w:val="00234EB0"/>
    <w:rsid w:val="00237925"/>
    <w:rsid w:val="00237B05"/>
    <w:rsid w:val="00240C46"/>
    <w:rsid w:val="002412E7"/>
    <w:rsid w:val="002450AE"/>
    <w:rsid w:val="002459A5"/>
    <w:rsid w:val="00247C51"/>
    <w:rsid w:val="00252614"/>
    <w:rsid w:val="00254E39"/>
    <w:rsid w:val="00256FD8"/>
    <w:rsid w:val="0025724C"/>
    <w:rsid w:val="002653D6"/>
    <w:rsid w:val="00266921"/>
    <w:rsid w:val="00272D99"/>
    <w:rsid w:val="0029267B"/>
    <w:rsid w:val="002A09C8"/>
    <w:rsid w:val="002A2D88"/>
    <w:rsid w:val="002A5CB2"/>
    <w:rsid w:val="002B1BB6"/>
    <w:rsid w:val="002B2509"/>
    <w:rsid w:val="002B2630"/>
    <w:rsid w:val="002B3F10"/>
    <w:rsid w:val="002B50DA"/>
    <w:rsid w:val="002C2331"/>
    <w:rsid w:val="002C4944"/>
    <w:rsid w:val="002C6A4F"/>
    <w:rsid w:val="002C6E5E"/>
    <w:rsid w:val="002D1483"/>
    <w:rsid w:val="002D4EDB"/>
    <w:rsid w:val="002D5199"/>
    <w:rsid w:val="002E0DBA"/>
    <w:rsid w:val="002E3F0A"/>
    <w:rsid w:val="003025D9"/>
    <w:rsid w:val="003039FA"/>
    <w:rsid w:val="00306EC2"/>
    <w:rsid w:val="003102CE"/>
    <w:rsid w:val="003112F6"/>
    <w:rsid w:val="00315C83"/>
    <w:rsid w:val="003201D5"/>
    <w:rsid w:val="00320C3E"/>
    <w:rsid w:val="00321A59"/>
    <w:rsid w:val="0032400F"/>
    <w:rsid w:val="003268A0"/>
    <w:rsid w:val="00327900"/>
    <w:rsid w:val="003306DF"/>
    <w:rsid w:val="00330D5E"/>
    <w:rsid w:val="003348DD"/>
    <w:rsid w:val="00346A0E"/>
    <w:rsid w:val="00347E48"/>
    <w:rsid w:val="00355152"/>
    <w:rsid w:val="00357260"/>
    <w:rsid w:val="0036280D"/>
    <w:rsid w:val="00364D78"/>
    <w:rsid w:val="003715C0"/>
    <w:rsid w:val="00376AF9"/>
    <w:rsid w:val="00376BFE"/>
    <w:rsid w:val="003959B0"/>
    <w:rsid w:val="00396C59"/>
    <w:rsid w:val="003A32F4"/>
    <w:rsid w:val="003A434D"/>
    <w:rsid w:val="003A4F45"/>
    <w:rsid w:val="003C44C9"/>
    <w:rsid w:val="003C6A0B"/>
    <w:rsid w:val="003C74D1"/>
    <w:rsid w:val="003D17E5"/>
    <w:rsid w:val="003D1960"/>
    <w:rsid w:val="003D379B"/>
    <w:rsid w:val="003D3809"/>
    <w:rsid w:val="003D3DA8"/>
    <w:rsid w:val="003D4341"/>
    <w:rsid w:val="003D4AC4"/>
    <w:rsid w:val="003D7C62"/>
    <w:rsid w:val="003E278C"/>
    <w:rsid w:val="003E43BA"/>
    <w:rsid w:val="003E5E38"/>
    <w:rsid w:val="003E75EA"/>
    <w:rsid w:val="003F11D0"/>
    <w:rsid w:val="003F2736"/>
    <w:rsid w:val="003F397B"/>
    <w:rsid w:val="004020F8"/>
    <w:rsid w:val="0040212E"/>
    <w:rsid w:val="0040306E"/>
    <w:rsid w:val="00405394"/>
    <w:rsid w:val="0040633C"/>
    <w:rsid w:val="00407068"/>
    <w:rsid w:val="00412652"/>
    <w:rsid w:val="00416961"/>
    <w:rsid w:val="004212B9"/>
    <w:rsid w:val="004223E7"/>
    <w:rsid w:val="004232A4"/>
    <w:rsid w:val="00430276"/>
    <w:rsid w:val="004319AB"/>
    <w:rsid w:val="00432996"/>
    <w:rsid w:val="00441AEC"/>
    <w:rsid w:val="00442007"/>
    <w:rsid w:val="00447DE6"/>
    <w:rsid w:val="0045014A"/>
    <w:rsid w:val="00452602"/>
    <w:rsid w:val="0045405D"/>
    <w:rsid w:val="004569C6"/>
    <w:rsid w:val="00461D3B"/>
    <w:rsid w:val="00462752"/>
    <w:rsid w:val="0046277A"/>
    <w:rsid w:val="00466584"/>
    <w:rsid w:val="00472E61"/>
    <w:rsid w:val="00476E17"/>
    <w:rsid w:val="00480AB2"/>
    <w:rsid w:val="00482160"/>
    <w:rsid w:val="004831E9"/>
    <w:rsid w:val="00485A44"/>
    <w:rsid w:val="0048664C"/>
    <w:rsid w:val="00490C04"/>
    <w:rsid w:val="00493383"/>
    <w:rsid w:val="004A28CE"/>
    <w:rsid w:val="004A6434"/>
    <w:rsid w:val="004B0998"/>
    <w:rsid w:val="004B52C8"/>
    <w:rsid w:val="004B6A06"/>
    <w:rsid w:val="004C1FF2"/>
    <w:rsid w:val="004C396C"/>
    <w:rsid w:val="004D0677"/>
    <w:rsid w:val="004D1F30"/>
    <w:rsid w:val="004D2B42"/>
    <w:rsid w:val="004D3643"/>
    <w:rsid w:val="004D79B4"/>
    <w:rsid w:val="004E0E41"/>
    <w:rsid w:val="004E1587"/>
    <w:rsid w:val="004E3B49"/>
    <w:rsid w:val="004F313D"/>
    <w:rsid w:val="004F72F6"/>
    <w:rsid w:val="004F7986"/>
    <w:rsid w:val="00501FB8"/>
    <w:rsid w:val="00503783"/>
    <w:rsid w:val="005056DD"/>
    <w:rsid w:val="00510D00"/>
    <w:rsid w:val="0051263F"/>
    <w:rsid w:val="005154AB"/>
    <w:rsid w:val="00523B44"/>
    <w:rsid w:val="00524D2F"/>
    <w:rsid w:val="00524FF6"/>
    <w:rsid w:val="00527096"/>
    <w:rsid w:val="00527A0E"/>
    <w:rsid w:val="00531086"/>
    <w:rsid w:val="00531798"/>
    <w:rsid w:val="00536D09"/>
    <w:rsid w:val="00537750"/>
    <w:rsid w:val="00542041"/>
    <w:rsid w:val="00551238"/>
    <w:rsid w:val="00551AE7"/>
    <w:rsid w:val="005549BD"/>
    <w:rsid w:val="00555F1C"/>
    <w:rsid w:val="00556611"/>
    <w:rsid w:val="00563BAD"/>
    <w:rsid w:val="005650B5"/>
    <w:rsid w:val="00570C0B"/>
    <w:rsid w:val="005721BA"/>
    <w:rsid w:val="00574B00"/>
    <w:rsid w:val="005751A8"/>
    <w:rsid w:val="005756BB"/>
    <w:rsid w:val="00581D34"/>
    <w:rsid w:val="00582E6D"/>
    <w:rsid w:val="00583FC6"/>
    <w:rsid w:val="00585812"/>
    <w:rsid w:val="00592EBA"/>
    <w:rsid w:val="00596148"/>
    <w:rsid w:val="005A20E1"/>
    <w:rsid w:val="005A5C59"/>
    <w:rsid w:val="005A76E0"/>
    <w:rsid w:val="005A7834"/>
    <w:rsid w:val="005B56B1"/>
    <w:rsid w:val="005C26BE"/>
    <w:rsid w:val="005C2773"/>
    <w:rsid w:val="005C71B5"/>
    <w:rsid w:val="005D0F9A"/>
    <w:rsid w:val="005D138D"/>
    <w:rsid w:val="005D2A7A"/>
    <w:rsid w:val="005D2D43"/>
    <w:rsid w:val="005D2F6F"/>
    <w:rsid w:val="005D4C7C"/>
    <w:rsid w:val="005E0162"/>
    <w:rsid w:val="005E0D54"/>
    <w:rsid w:val="005E2244"/>
    <w:rsid w:val="005E39C3"/>
    <w:rsid w:val="005F1A52"/>
    <w:rsid w:val="00615D65"/>
    <w:rsid w:val="00620B4F"/>
    <w:rsid w:val="00621368"/>
    <w:rsid w:val="00621E8A"/>
    <w:rsid w:val="00625A9A"/>
    <w:rsid w:val="00625AC2"/>
    <w:rsid w:val="006320EE"/>
    <w:rsid w:val="0063696F"/>
    <w:rsid w:val="006418D5"/>
    <w:rsid w:val="0064253B"/>
    <w:rsid w:val="006439AC"/>
    <w:rsid w:val="00644ED8"/>
    <w:rsid w:val="006513FB"/>
    <w:rsid w:val="006532C3"/>
    <w:rsid w:val="00653DF7"/>
    <w:rsid w:val="00654F49"/>
    <w:rsid w:val="00656ECB"/>
    <w:rsid w:val="00657AF3"/>
    <w:rsid w:val="0066175B"/>
    <w:rsid w:val="00670470"/>
    <w:rsid w:val="00671BB6"/>
    <w:rsid w:val="00672152"/>
    <w:rsid w:val="0067464F"/>
    <w:rsid w:val="00682081"/>
    <w:rsid w:val="00682AD4"/>
    <w:rsid w:val="00683995"/>
    <w:rsid w:val="00693C22"/>
    <w:rsid w:val="00696281"/>
    <w:rsid w:val="006A0004"/>
    <w:rsid w:val="006A20F0"/>
    <w:rsid w:val="006A5528"/>
    <w:rsid w:val="006B1E0E"/>
    <w:rsid w:val="006B761A"/>
    <w:rsid w:val="006C0A8E"/>
    <w:rsid w:val="006C3906"/>
    <w:rsid w:val="006C5D78"/>
    <w:rsid w:val="006D34FF"/>
    <w:rsid w:val="006D4444"/>
    <w:rsid w:val="006E16D5"/>
    <w:rsid w:val="006E1A56"/>
    <w:rsid w:val="006F2D75"/>
    <w:rsid w:val="006F4E53"/>
    <w:rsid w:val="006F6766"/>
    <w:rsid w:val="00714A83"/>
    <w:rsid w:val="00715B0A"/>
    <w:rsid w:val="0071762D"/>
    <w:rsid w:val="00723B44"/>
    <w:rsid w:val="00727848"/>
    <w:rsid w:val="00730B8D"/>
    <w:rsid w:val="00735F16"/>
    <w:rsid w:val="007429CC"/>
    <w:rsid w:val="00742B1A"/>
    <w:rsid w:val="00755610"/>
    <w:rsid w:val="00756AE6"/>
    <w:rsid w:val="00757332"/>
    <w:rsid w:val="0075744B"/>
    <w:rsid w:val="0076033C"/>
    <w:rsid w:val="0076180E"/>
    <w:rsid w:val="00761F2F"/>
    <w:rsid w:val="00763F6F"/>
    <w:rsid w:val="0076511C"/>
    <w:rsid w:val="00766B1C"/>
    <w:rsid w:val="0077388F"/>
    <w:rsid w:val="00773A47"/>
    <w:rsid w:val="007769D5"/>
    <w:rsid w:val="00777DDD"/>
    <w:rsid w:val="00780122"/>
    <w:rsid w:val="00780932"/>
    <w:rsid w:val="00780B90"/>
    <w:rsid w:val="00783064"/>
    <w:rsid w:val="0078463D"/>
    <w:rsid w:val="00787EA3"/>
    <w:rsid w:val="007915F3"/>
    <w:rsid w:val="00794B6C"/>
    <w:rsid w:val="007A0906"/>
    <w:rsid w:val="007A228C"/>
    <w:rsid w:val="007A2883"/>
    <w:rsid w:val="007A6DEE"/>
    <w:rsid w:val="007A78EC"/>
    <w:rsid w:val="007B5028"/>
    <w:rsid w:val="007B5F96"/>
    <w:rsid w:val="007C0934"/>
    <w:rsid w:val="007C14A8"/>
    <w:rsid w:val="007C1E6A"/>
    <w:rsid w:val="007D57AF"/>
    <w:rsid w:val="007E2BB7"/>
    <w:rsid w:val="007E4C35"/>
    <w:rsid w:val="007F0FD4"/>
    <w:rsid w:val="007F2687"/>
    <w:rsid w:val="007F2A67"/>
    <w:rsid w:val="007F453F"/>
    <w:rsid w:val="007F4D36"/>
    <w:rsid w:val="007F5B0D"/>
    <w:rsid w:val="007F77DF"/>
    <w:rsid w:val="008005B6"/>
    <w:rsid w:val="008028A5"/>
    <w:rsid w:val="00804BE9"/>
    <w:rsid w:val="00807C35"/>
    <w:rsid w:val="00813ABF"/>
    <w:rsid w:val="00816D30"/>
    <w:rsid w:val="0082192E"/>
    <w:rsid w:val="008262DE"/>
    <w:rsid w:val="00826B20"/>
    <w:rsid w:val="00833457"/>
    <w:rsid w:val="00836A91"/>
    <w:rsid w:val="00843CB9"/>
    <w:rsid w:val="00844D74"/>
    <w:rsid w:val="008504F0"/>
    <w:rsid w:val="008553E6"/>
    <w:rsid w:val="008554D3"/>
    <w:rsid w:val="0085612E"/>
    <w:rsid w:val="00860A59"/>
    <w:rsid w:val="00863468"/>
    <w:rsid w:val="00863604"/>
    <w:rsid w:val="008747C7"/>
    <w:rsid w:val="00880E26"/>
    <w:rsid w:val="00886513"/>
    <w:rsid w:val="00897EEA"/>
    <w:rsid w:val="008A70D4"/>
    <w:rsid w:val="008B385F"/>
    <w:rsid w:val="008B613E"/>
    <w:rsid w:val="008C3B7A"/>
    <w:rsid w:val="008C4762"/>
    <w:rsid w:val="008D2FB6"/>
    <w:rsid w:val="008D4B44"/>
    <w:rsid w:val="008D6BE6"/>
    <w:rsid w:val="008D77F7"/>
    <w:rsid w:val="008E1765"/>
    <w:rsid w:val="008E76B6"/>
    <w:rsid w:val="008F1A9B"/>
    <w:rsid w:val="008F6CE8"/>
    <w:rsid w:val="00900C74"/>
    <w:rsid w:val="009013F0"/>
    <w:rsid w:val="0090337A"/>
    <w:rsid w:val="009042DC"/>
    <w:rsid w:val="0091205B"/>
    <w:rsid w:val="0091382F"/>
    <w:rsid w:val="00914E52"/>
    <w:rsid w:val="009207B6"/>
    <w:rsid w:val="00923DBB"/>
    <w:rsid w:val="00923EAD"/>
    <w:rsid w:val="00926815"/>
    <w:rsid w:val="0093110C"/>
    <w:rsid w:val="00931269"/>
    <w:rsid w:val="00935168"/>
    <w:rsid w:val="00935C8B"/>
    <w:rsid w:val="009423DC"/>
    <w:rsid w:val="00947963"/>
    <w:rsid w:val="00950A27"/>
    <w:rsid w:val="00951CD0"/>
    <w:rsid w:val="00960486"/>
    <w:rsid w:val="00961173"/>
    <w:rsid w:val="00964DCB"/>
    <w:rsid w:val="0097089C"/>
    <w:rsid w:val="00971F31"/>
    <w:rsid w:val="009721A1"/>
    <w:rsid w:val="0097381D"/>
    <w:rsid w:val="00976375"/>
    <w:rsid w:val="00976716"/>
    <w:rsid w:val="009817C7"/>
    <w:rsid w:val="00982A1D"/>
    <w:rsid w:val="00982B23"/>
    <w:rsid w:val="00983603"/>
    <w:rsid w:val="00985665"/>
    <w:rsid w:val="00986432"/>
    <w:rsid w:val="00986908"/>
    <w:rsid w:val="009875DD"/>
    <w:rsid w:val="00991AEE"/>
    <w:rsid w:val="00996FA1"/>
    <w:rsid w:val="009A0C2A"/>
    <w:rsid w:val="009A3F83"/>
    <w:rsid w:val="009A5C27"/>
    <w:rsid w:val="009B05B8"/>
    <w:rsid w:val="009B2CD3"/>
    <w:rsid w:val="009B3564"/>
    <w:rsid w:val="009B3FC9"/>
    <w:rsid w:val="009C45DC"/>
    <w:rsid w:val="009C5769"/>
    <w:rsid w:val="009D31D2"/>
    <w:rsid w:val="009D45A1"/>
    <w:rsid w:val="009D7023"/>
    <w:rsid w:val="009E1C45"/>
    <w:rsid w:val="009E356C"/>
    <w:rsid w:val="009E45AD"/>
    <w:rsid w:val="009E5559"/>
    <w:rsid w:val="009F0919"/>
    <w:rsid w:val="009F09C1"/>
    <w:rsid w:val="009F14CF"/>
    <w:rsid w:val="009F5219"/>
    <w:rsid w:val="00A0087C"/>
    <w:rsid w:val="00A036F1"/>
    <w:rsid w:val="00A044AF"/>
    <w:rsid w:val="00A05618"/>
    <w:rsid w:val="00A06727"/>
    <w:rsid w:val="00A10B2F"/>
    <w:rsid w:val="00A13457"/>
    <w:rsid w:val="00A151CB"/>
    <w:rsid w:val="00A155F2"/>
    <w:rsid w:val="00A166BA"/>
    <w:rsid w:val="00A20EA4"/>
    <w:rsid w:val="00A21133"/>
    <w:rsid w:val="00A26092"/>
    <w:rsid w:val="00A26369"/>
    <w:rsid w:val="00A26484"/>
    <w:rsid w:val="00A33A71"/>
    <w:rsid w:val="00A35357"/>
    <w:rsid w:val="00A35D39"/>
    <w:rsid w:val="00A37DEE"/>
    <w:rsid w:val="00A401B8"/>
    <w:rsid w:val="00A417D6"/>
    <w:rsid w:val="00A4546A"/>
    <w:rsid w:val="00A4792D"/>
    <w:rsid w:val="00A609FC"/>
    <w:rsid w:val="00A62BA9"/>
    <w:rsid w:val="00A64157"/>
    <w:rsid w:val="00A6480C"/>
    <w:rsid w:val="00A65584"/>
    <w:rsid w:val="00A65F00"/>
    <w:rsid w:val="00A70F62"/>
    <w:rsid w:val="00A73854"/>
    <w:rsid w:val="00A739F2"/>
    <w:rsid w:val="00A801ED"/>
    <w:rsid w:val="00A821F3"/>
    <w:rsid w:val="00A9382A"/>
    <w:rsid w:val="00A93A87"/>
    <w:rsid w:val="00A94B8F"/>
    <w:rsid w:val="00A97E00"/>
    <w:rsid w:val="00AA1F63"/>
    <w:rsid w:val="00AA2873"/>
    <w:rsid w:val="00AA6353"/>
    <w:rsid w:val="00AB4B1F"/>
    <w:rsid w:val="00AB5016"/>
    <w:rsid w:val="00AB5F68"/>
    <w:rsid w:val="00AB6071"/>
    <w:rsid w:val="00AB72C3"/>
    <w:rsid w:val="00AC042A"/>
    <w:rsid w:val="00AD578F"/>
    <w:rsid w:val="00AD5DA6"/>
    <w:rsid w:val="00AE3646"/>
    <w:rsid w:val="00B007EF"/>
    <w:rsid w:val="00B05274"/>
    <w:rsid w:val="00B100B0"/>
    <w:rsid w:val="00B12A43"/>
    <w:rsid w:val="00B14D53"/>
    <w:rsid w:val="00B17519"/>
    <w:rsid w:val="00B27C50"/>
    <w:rsid w:val="00B3080C"/>
    <w:rsid w:val="00B30A90"/>
    <w:rsid w:val="00B326A6"/>
    <w:rsid w:val="00B458E7"/>
    <w:rsid w:val="00B47390"/>
    <w:rsid w:val="00B47DD3"/>
    <w:rsid w:val="00B63162"/>
    <w:rsid w:val="00B636F0"/>
    <w:rsid w:val="00B66252"/>
    <w:rsid w:val="00B71958"/>
    <w:rsid w:val="00B839F8"/>
    <w:rsid w:val="00B87D73"/>
    <w:rsid w:val="00B9726B"/>
    <w:rsid w:val="00BA158D"/>
    <w:rsid w:val="00BA2439"/>
    <w:rsid w:val="00BA2FC5"/>
    <w:rsid w:val="00BA4698"/>
    <w:rsid w:val="00BA4BA3"/>
    <w:rsid w:val="00BB1E90"/>
    <w:rsid w:val="00BB3592"/>
    <w:rsid w:val="00BB59C0"/>
    <w:rsid w:val="00BB70E2"/>
    <w:rsid w:val="00BB71D5"/>
    <w:rsid w:val="00BC3ABC"/>
    <w:rsid w:val="00BC435D"/>
    <w:rsid w:val="00BD3877"/>
    <w:rsid w:val="00BD5A41"/>
    <w:rsid w:val="00BE20C8"/>
    <w:rsid w:val="00BE2AFC"/>
    <w:rsid w:val="00BE4465"/>
    <w:rsid w:val="00BF67C1"/>
    <w:rsid w:val="00C044E2"/>
    <w:rsid w:val="00C07040"/>
    <w:rsid w:val="00C07AB9"/>
    <w:rsid w:val="00C07C7E"/>
    <w:rsid w:val="00C1000A"/>
    <w:rsid w:val="00C140A3"/>
    <w:rsid w:val="00C14B71"/>
    <w:rsid w:val="00C160F9"/>
    <w:rsid w:val="00C20048"/>
    <w:rsid w:val="00C2370A"/>
    <w:rsid w:val="00C23F00"/>
    <w:rsid w:val="00C34D72"/>
    <w:rsid w:val="00C36E51"/>
    <w:rsid w:val="00C451CD"/>
    <w:rsid w:val="00C50655"/>
    <w:rsid w:val="00C517AE"/>
    <w:rsid w:val="00C54EFD"/>
    <w:rsid w:val="00C64226"/>
    <w:rsid w:val="00C65DA5"/>
    <w:rsid w:val="00C71718"/>
    <w:rsid w:val="00C71C62"/>
    <w:rsid w:val="00C7305B"/>
    <w:rsid w:val="00C8495C"/>
    <w:rsid w:val="00C87D75"/>
    <w:rsid w:val="00C91150"/>
    <w:rsid w:val="00C91465"/>
    <w:rsid w:val="00C93C97"/>
    <w:rsid w:val="00C96156"/>
    <w:rsid w:val="00C97E5A"/>
    <w:rsid w:val="00CA23B0"/>
    <w:rsid w:val="00CA2404"/>
    <w:rsid w:val="00CB15C7"/>
    <w:rsid w:val="00CB5355"/>
    <w:rsid w:val="00CC249B"/>
    <w:rsid w:val="00CC4BDE"/>
    <w:rsid w:val="00CC4D3A"/>
    <w:rsid w:val="00CC762F"/>
    <w:rsid w:val="00CD222E"/>
    <w:rsid w:val="00CD29D8"/>
    <w:rsid w:val="00CD3837"/>
    <w:rsid w:val="00CD44E8"/>
    <w:rsid w:val="00CD5D9F"/>
    <w:rsid w:val="00CE0589"/>
    <w:rsid w:val="00CE74DC"/>
    <w:rsid w:val="00CF2C73"/>
    <w:rsid w:val="00CF68F8"/>
    <w:rsid w:val="00D075C3"/>
    <w:rsid w:val="00D10314"/>
    <w:rsid w:val="00D11A08"/>
    <w:rsid w:val="00D11D58"/>
    <w:rsid w:val="00D15CAA"/>
    <w:rsid w:val="00D17F0E"/>
    <w:rsid w:val="00D21593"/>
    <w:rsid w:val="00D22267"/>
    <w:rsid w:val="00D25AF2"/>
    <w:rsid w:val="00D311D2"/>
    <w:rsid w:val="00D411BD"/>
    <w:rsid w:val="00D44D6E"/>
    <w:rsid w:val="00D516E7"/>
    <w:rsid w:val="00D55EB6"/>
    <w:rsid w:val="00D631EA"/>
    <w:rsid w:val="00D63FC3"/>
    <w:rsid w:val="00D70131"/>
    <w:rsid w:val="00D7081C"/>
    <w:rsid w:val="00D7321F"/>
    <w:rsid w:val="00D73D94"/>
    <w:rsid w:val="00D74B18"/>
    <w:rsid w:val="00D75563"/>
    <w:rsid w:val="00D8256D"/>
    <w:rsid w:val="00D845CE"/>
    <w:rsid w:val="00D84BA0"/>
    <w:rsid w:val="00D87C41"/>
    <w:rsid w:val="00D925D6"/>
    <w:rsid w:val="00D9382C"/>
    <w:rsid w:val="00D944C9"/>
    <w:rsid w:val="00D9483D"/>
    <w:rsid w:val="00DA0465"/>
    <w:rsid w:val="00DA54D6"/>
    <w:rsid w:val="00DC3E5F"/>
    <w:rsid w:val="00DC68FC"/>
    <w:rsid w:val="00DE466D"/>
    <w:rsid w:val="00DE4EF1"/>
    <w:rsid w:val="00DE70DB"/>
    <w:rsid w:val="00E04EA6"/>
    <w:rsid w:val="00E05039"/>
    <w:rsid w:val="00E10AAF"/>
    <w:rsid w:val="00E1239F"/>
    <w:rsid w:val="00E12D36"/>
    <w:rsid w:val="00E14112"/>
    <w:rsid w:val="00E150BE"/>
    <w:rsid w:val="00E235BC"/>
    <w:rsid w:val="00E26C69"/>
    <w:rsid w:val="00E3041C"/>
    <w:rsid w:val="00E34351"/>
    <w:rsid w:val="00E34A99"/>
    <w:rsid w:val="00E36B6B"/>
    <w:rsid w:val="00E4363E"/>
    <w:rsid w:val="00E439B1"/>
    <w:rsid w:val="00E464C0"/>
    <w:rsid w:val="00E502B2"/>
    <w:rsid w:val="00E533BA"/>
    <w:rsid w:val="00E55030"/>
    <w:rsid w:val="00E55BF5"/>
    <w:rsid w:val="00E61211"/>
    <w:rsid w:val="00E65E19"/>
    <w:rsid w:val="00E66DBC"/>
    <w:rsid w:val="00E72F1B"/>
    <w:rsid w:val="00E72F24"/>
    <w:rsid w:val="00E76B35"/>
    <w:rsid w:val="00E77550"/>
    <w:rsid w:val="00E77B2F"/>
    <w:rsid w:val="00E82265"/>
    <w:rsid w:val="00E8478B"/>
    <w:rsid w:val="00E90172"/>
    <w:rsid w:val="00E90F40"/>
    <w:rsid w:val="00E92ED5"/>
    <w:rsid w:val="00EA258C"/>
    <w:rsid w:val="00EA2C88"/>
    <w:rsid w:val="00EA3AF3"/>
    <w:rsid w:val="00EA4056"/>
    <w:rsid w:val="00EA461A"/>
    <w:rsid w:val="00EB08C6"/>
    <w:rsid w:val="00EB3FA8"/>
    <w:rsid w:val="00EB4FA6"/>
    <w:rsid w:val="00EC3190"/>
    <w:rsid w:val="00ED1D7B"/>
    <w:rsid w:val="00ED244B"/>
    <w:rsid w:val="00ED4766"/>
    <w:rsid w:val="00ED5579"/>
    <w:rsid w:val="00EE0C38"/>
    <w:rsid w:val="00EF0CD8"/>
    <w:rsid w:val="00EF13DB"/>
    <w:rsid w:val="00EF3599"/>
    <w:rsid w:val="00EF62A4"/>
    <w:rsid w:val="00EF6304"/>
    <w:rsid w:val="00F02B11"/>
    <w:rsid w:val="00F05147"/>
    <w:rsid w:val="00F059BB"/>
    <w:rsid w:val="00F06A7F"/>
    <w:rsid w:val="00F06ECF"/>
    <w:rsid w:val="00F13703"/>
    <w:rsid w:val="00F14171"/>
    <w:rsid w:val="00F15C97"/>
    <w:rsid w:val="00F247F7"/>
    <w:rsid w:val="00F24EA0"/>
    <w:rsid w:val="00F33EED"/>
    <w:rsid w:val="00F36698"/>
    <w:rsid w:val="00F402DF"/>
    <w:rsid w:val="00F51162"/>
    <w:rsid w:val="00F51790"/>
    <w:rsid w:val="00F546A6"/>
    <w:rsid w:val="00F5781D"/>
    <w:rsid w:val="00F605EF"/>
    <w:rsid w:val="00F63EA2"/>
    <w:rsid w:val="00F670A7"/>
    <w:rsid w:val="00F700F9"/>
    <w:rsid w:val="00F7106D"/>
    <w:rsid w:val="00F72E6D"/>
    <w:rsid w:val="00F734D3"/>
    <w:rsid w:val="00F74577"/>
    <w:rsid w:val="00F7596D"/>
    <w:rsid w:val="00F762AE"/>
    <w:rsid w:val="00F81027"/>
    <w:rsid w:val="00F83F2D"/>
    <w:rsid w:val="00F85F19"/>
    <w:rsid w:val="00F9003F"/>
    <w:rsid w:val="00F90C86"/>
    <w:rsid w:val="00F945CE"/>
    <w:rsid w:val="00F949A8"/>
    <w:rsid w:val="00F94E8D"/>
    <w:rsid w:val="00F97F70"/>
    <w:rsid w:val="00FA1A62"/>
    <w:rsid w:val="00FA57AE"/>
    <w:rsid w:val="00FB0740"/>
    <w:rsid w:val="00FB3851"/>
    <w:rsid w:val="00FB4C07"/>
    <w:rsid w:val="00FB5808"/>
    <w:rsid w:val="00FC03DE"/>
    <w:rsid w:val="00FC0DC1"/>
    <w:rsid w:val="00FC7D31"/>
    <w:rsid w:val="00FD1E3B"/>
    <w:rsid w:val="00FD23E4"/>
    <w:rsid w:val="00FD66D7"/>
    <w:rsid w:val="00FE0604"/>
    <w:rsid w:val="00FE240E"/>
    <w:rsid w:val="00FE30E2"/>
    <w:rsid w:val="00FF4366"/>
    <w:rsid w:val="00FF4B9E"/>
    <w:rsid w:val="00FF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421EE1"/>
  <w15:docId w15:val="{7FBA37F1-EA5E-4C3D-A847-4E3BBBDD5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000000" w:themeColor="text1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429CC"/>
  </w:style>
  <w:style w:type="paragraph" w:styleId="Heading1">
    <w:name w:val="heading 1"/>
    <w:basedOn w:val="Normal"/>
    <w:next w:val="Normal"/>
    <w:link w:val="Heading1Char"/>
    <w:uiPriority w:val="9"/>
    <w:qFormat/>
    <w:rsid w:val="0090337A"/>
    <w:pPr>
      <w:spacing w:before="240"/>
      <w:outlineLvl w:val="0"/>
    </w:pPr>
    <w:rPr>
      <w:b/>
      <w:bCs/>
      <w:color w:val="89143C" w:themeColor="accent1"/>
      <w:sz w:val="32"/>
      <w:szCs w:val="24"/>
    </w:rPr>
  </w:style>
  <w:style w:type="paragraph" w:styleId="Heading2">
    <w:name w:val="heading 2"/>
    <w:basedOn w:val="BodyText"/>
    <w:next w:val="Normal"/>
    <w:link w:val="Heading2Char"/>
    <w:uiPriority w:val="9"/>
    <w:unhideWhenUsed/>
    <w:qFormat/>
    <w:rsid w:val="0090337A"/>
    <w:pPr>
      <w:spacing w:before="240"/>
      <w:outlineLvl w:val="1"/>
    </w:pPr>
    <w:rPr>
      <w:color w:val="89143C" w:themeColor="accent1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4C7C"/>
    <w:pPr>
      <w:keepNext/>
      <w:keepLines/>
      <w:spacing w:before="240"/>
      <w:outlineLvl w:val="2"/>
    </w:pPr>
    <w:rPr>
      <w:rFonts w:eastAsiaTheme="majorEastAsia" w:cstheme="majorBidi"/>
      <w:b/>
      <w:color w:val="000000" w:themeColor="text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28A5"/>
    <w:pPr>
      <w:tabs>
        <w:tab w:val="center" w:pos="4513"/>
        <w:tab w:val="right" w:pos="9026"/>
      </w:tabs>
      <w:spacing w:after="0" w:line="360" w:lineRule="auto"/>
    </w:pPr>
    <w:rPr>
      <w:bCs/>
      <w:color w:val="000000" w:themeColor="text2"/>
    </w:rPr>
  </w:style>
  <w:style w:type="character" w:customStyle="1" w:styleId="HeaderChar">
    <w:name w:val="Header Char"/>
    <w:basedOn w:val="DefaultParagraphFont"/>
    <w:link w:val="Header"/>
    <w:uiPriority w:val="99"/>
    <w:rsid w:val="008028A5"/>
    <w:rPr>
      <w:bCs/>
      <w:color w:val="000000" w:themeColor="text2"/>
    </w:rPr>
  </w:style>
  <w:style w:type="paragraph" w:styleId="Footer">
    <w:name w:val="footer"/>
    <w:basedOn w:val="Normal"/>
    <w:link w:val="FooterChar"/>
    <w:uiPriority w:val="99"/>
    <w:unhideWhenUsed/>
    <w:rsid w:val="005C71B5"/>
    <w:pPr>
      <w:tabs>
        <w:tab w:val="center" w:pos="4513"/>
        <w:tab w:val="right" w:pos="9026"/>
      </w:tabs>
      <w:spacing w:after="0" w:line="240" w:lineRule="auto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5C71B5"/>
    <w:rPr>
      <w:color w:val="000000" w:themeColor="text1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028A5"/>
    <w:pPr>
      <w:spacing w:after="480" w:line="240" w:lineRule="auto"/>
    </w:pPr>
    <w:rPr>
      <w:rFonts w:ascii="Calibri" w:eastAsiaTheme="majorEastAsia" w:hAnsi="Calibri" w:cstheme="majorBidi"/>
      <w:bCs/>
      <w:color w:val="89143C" w:themeColor="accent1"/>
      <w:spacing w:val="-10"/>
      <w:kern w:val="28"/>
      <w:sz w:val="44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028A5"/>
    <w:rPr>
      <w:rFonts w:ascii="Calibri" w:eastAsiaTheme="majorEastAsia" w:hAnsi="Calibri" w:cstheme="majorBidi"/>
      <w:bCs/>
      <w:color w:val="89143C" w:themeColor="accent1"/>
      <w:spacing w:val="-10"/>
      <w:kern w:val="28"/>
      <w:sz w:val="44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9D45A1"/>
    <w:rPr>
      <w:rFonts w:ascii="Calibri" w:hAnsi="Calibri"/>
      <w:color w:val="000000" w:themeColor="text2"/>
    </w:rPr>
  </w:style>
  <w:style w:type="character" w:customStyle="1" w:styleId="BodyTextChar">
    <w:name w:val="Body Text Char"/>
    <w:basedOn w:val="DefaultParagraphFont"/>
    <w:link w:val="BodyText"/>
    <w:uiPriority w:val="99"/>
    <w:rsid w:val="009D45A1"/>
    <w:rPr>
      <w:rFonts w:ascii="Calibri" w:hAnsi="Calibri"/>
      <w:color w:val="000000" w:themeColor="text2"/>
    </w:rPr>
  </w:style>
  <w:style w:type="paragraph" w:styleId="ListNumber">
    <w:name w:val="List Number"/>
    <w:basedOn w:val="Normal"/>
    <w:uiPriority w:val="99"/>
    <w:unhideWhenUsed/>
    <w:qFormat/>
    <w:rsid w:val="00DC68FC"/>
    <w:pPr>
      <w:numPr>
        <w:numId w:val="2"/>
      </w:numPr>
      <w:spacing w:before="120"/>
    </w:pPr>
    <w:rPr>
      <w:color w:val="000000" w:themeColor="text2"/>
    </w:rPr>
  </w:style>
  <w:style w:type="paragraph" w:styleId="ListBullet">
    <w:name w:val="List Bullet"/>
    <w:basedOn w:val="Normal"/>
    <w:uiPriority w:val="99"/>
    <w:unhideWhenUsed/>
    <w:qFormat/>
    <w:rsid w:val="00166AC9"/>
    <w:pPr>
      <w:numPr>
        <w:numId w:val="21"/>
      </w:numPr>
      <w:spacing w:before="120"/>
    </w:pPr>
    <w:rPr>
      <w:color w:val="000000" w:themeColor="text2"/>
    </w:rPr>
  </w:style>
  <w:style w:type="character" w:customStyle="1" w:styleId="Heading1Char">
    <w:name w:val="Heading 1 Char"/>
    <w:basedOn w:val="DefaultParagraphFont"/>
    <w:link w:val="Heading1"/>
    <w:uiPriority w:val="9"/>
    <w:rsid w:val="0090337A"/>
    <w:rPr>
      <w:b/>
      <w:bCs/>
      <w:color w:val="89143C" w:themeColor="accent1"/>
      <w:sz w:val="32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0337A"/>
    <w:rPr>
      <w:rFonts w:ascii="Calibri" w:hAnsi="Calibri"/>
      <w:color w:val="89143C" w:themeColor="accent1"/>
      <w:sz w:val="28"/>
    </w:rPr>
  </w:style>
  <w:style w:type="table" w:styleId="GridTable1Light-Accent1">
    <w:name w:val="Grid Table 1 Light Accent 1"/>
    <w:basedOn w:val="TableNormal"/>
    <w:uiPriority w:val="46"/>
    <w:rsid w:val="00442007"/>
    <w:pPr>
      <w:spacing w:after="0" w:line="240" w:lineRule="auto"/>
    </w:pPr>
    <w:tblPr>
      <w:tblStyleRowBandSize w:val="1"/>
      <w:tblStyleColBandSize w:val="1"/>
      <w:tblBorders>
        <w:top w:val="single" w:sz="4" w:space="0" w:color="ED83A7" w:themeColor="accent1" w:themeTint="66"/>
        <w:left w:val="single" w:sz="4" w:space="0" w:color="ED83A7" w:themeColor="accent1" w:themeTint="66"/>
        <w:bottom w:val="single" w:sz="4" w:space="0" w:color="ED83A7" w:themeColor="accent1" w:themeTint="66"/>
        <w:right w:val="single" w:sz="4" w:space="0" w:color="ED83A7" w:themeColor="accent1" w:themeTint="66"/>
        <w:insideH w:val="single" w:sz="4" w:space="0" w:color="ED83A7" w:themeColor="accent1" w:themeTint="66"/>
        <w:insideV w:val="single" w:sz="4" w:space="0" w:color="ED83A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4467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467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Bullet2">
    <w:name w:val="List Bullet 2"/>
    <w:basedOn w:val="Normal"/>
    <w:link w:val="ListBullet2Char"/>
    <w:uiPriority w:val="99"/>
    <w:unhideWhenUsed/>
    <w:rsid w:val="0090337A"/>
    <w:pPr>
      <w:numPr>
        <w:numId w:val="4"/>
      </w:numPr>
      <w:spacing w:before="120"/>
    </w:pPr>
    <w:rPr>
      <w:color w:val="000000" w:themeColor="text2"/>
    </w:rPr>
  </w:style>
  <w:style w:type="paragraph" w:styleId="ListBullet3">
    <w:name w:val="List Bullet 3"/>
    <w:basedOn w:val="Normal"/>
    <w:uiPriority w:val="99"/>
    <w:unhideWhenUsed/>
    <w:rsid w:val="005E39C3"/>
    <w:pPr>
      <w:numPr>
        <w:numId w:val="5"/>
      </w:numPr>
    </w:pPr>
  </w:style>
  <w:style w:type="character" w:customStyle="1" w:styleId="Heading3Char">
    <w:name w:val="Heading 3 Char"/>
    <w:basedOn w:val="DefaultParagraphFont"/>
    <w:link w:val="Heading3"/>
    <w:uiPriority w:val="9"/>
    <w:rsid w:val="005D4C7C"/>
    <w:rPr>
      <w:rFonts w:eastAsiaTheme="majorEastAsia" w:cstheme="majorBidi"/>
      <w:b/>
      <w:color w:val="000000" w:themeColor="text2"/>
      <w:sz w:val="24"/>
      <w:szCs w:val="24"/>
    </w:rPr>
  </w:style>
  <w:style w:type="paragraph" w:customStyle="1" w:styleId="TableText">
    <w:name w:val="Table Text"/>
    <w:basedOn w:val="Normal"/>
    <w:qFormat/>
    <w:rsid w:val="006439AC"/>
    <w:pPr>
      <w:spacing w:before="60" w:after="60" w:line="240" w:lineRule="auto"/>
    </w:pPr>
    <w:rPr>
      <w:szCs w:val="22"/>
    </w:rPr>
  </w:style>
  <w:style w:type="paragraph" w:customStyle="1" w:styleId="TableHeaderGrey">
    <w:name w:val="Table Header Grey"/>
    <w:basedOn w:val="Normal"/>
    <w:qFormat/>
    <w:rsid w:val="006439AC"/>
    <w:pPr>
      <w:spacing w:before="60" w:after="60" w:line="240" w:lineRule="auto"/>
    </w:pPr>
    <w:rPr>
      <w:b/>
      <w:bCs/>
      <w:szCs w:val="22"/>
    </w:rPr>
  </w:style>
  <w:style w:type="paragraph" w:customStyle="1" w:styleId="TableHeaderRed">
    <w:name w:val="Table Header Red"/>
    <w:basedOn w:val="TableText"/>
    <w:qFormat/>
    <w:rsid w:val="006439AC"/>
    <w:rPr>
      <w:b/>
      <w:bCs/>
      <w:color w:val="89143C" w:themeColor="accent1"/>
    </w:rPr>
  </w:style>
  <w:style w:type="paragraph" w:customStyle="1" w:styleId="Body">
    <w:name w:val="Body"/>
    <w:basedOn w:val="BodyText"/>
    <w:link w:val="BodyChar"/>
    <w:qFormat/>
    <w:rsid w:val="007E2BB7"/>
  </w:style>
  <w:style w:type="character" w:customStyle="1" w:styleId="BodyChar">
    <w:name w:val="Body Char"/>
    <w:basedOn w:val="BodyTextChar"/>
    <w:link w:val="Body"/>
    <w:rsid w:val="007E2BB7"/>
    <w:rPr>
      <w:rFonts w:ascii="Calibri" w:hAnsi="Calibri"/>
      <w:color w:val="000000" w:themeColor="text2"/>
    </w:rPr>
  </w:style>
  <w:style w:type="table" w:styleId="TableSubtle1">
    <w:name w:val="Table Subtle 1"/>
    <w:basedOn w:val="TableNormal"/>
    <w:uiPriority w:val="99"/>
    <w:rsid w:val="0044200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3F2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COTableStyle5">
    <w:name w:val="GCO Table Style 5"/>
    <w:basedOn w:val="TableNormal"/>
    <w:uiPriority w:val="99"/>
    <w:rsid w:val="008028A5"/>
    <w:pPr>
      <w:spacing w:after="0" w:line="240" w:lineRule="auto"/>
      <w:jc w:val="center"/>
    </w:pPr>
    <w:rPr>
      <w:color w:val="000000" w:themeColor="text2"/>
    </w:rPr>
    <w:tblPr>
      <w:tblStyleRowBandSize w:val="1"/>
      <w:tblBorders>
        <w:bottom w:val="single" w:sz="4" w:space="0" w:color="89143C" w:themeColor="accent1"/>
        <w:insideH w:val="single" w:sz="4" w:space="0" w:color="89143C" w:themeColor="accent1"/>
      </w:tblBorders>
      <w:tblCellMar>
        <w:top w:w="108" w:type="dxa"/>
        <w:bottom w:w="108" w:type="dxa"/>
      </w:tblCellMar>
    </w:tblPr>
    <w:trPr>
      <w:cantSplit/>
    </w:trPr>
    <w:tcPr>
      <w:tcMar>
        <w:top w:w="108" w:type="dxa"/>
        <w:left w:w="108" w:type="dxa"/>
        <w:bottom w:w="108" w:type="dxa"/>
        <w:right w:w="108" w:type="dxa"/>
      </w:tcMar>
      <w:vAlign w:val="center"/>
    </w:tcPr>
    <w:tblStylePr w:type="firstRow">
      <w:rPr>
        <w:b/>
        <w:color w:val="FFFFFF" w:themeColor="background1"/>
      </w:rPr>
      <w:tblPr/>
      <w:tcPr>
        <w:shd w:val="clear" w:color="auto" w:fill="89143C" w:themeFill="accent1"/>
      </w:tcPr>
    </w:tblStylePr>
    <w:tblStylePr w:type="lastRow">
      <w:tblPr/>
      <w:tcPr>
        <w:tcBorders>
          <w:bottom w:val="single" w:sz="4" w:space="0" w:color="F2F2F2" w:themeColor="background1" w:themeShade="F2"/>
        </w:tcBorders>
      </w:tcPr>
    </w:tblStylePr>
    <w:tblStylePr w:type="firstCol">
      <w:pPr>
        <w:jc w:val="left"/>
      </w:pPr>
      <w:rPr>
        <w:b/>
        <w:color w:val="000000" w:themeColor="text2"/>
      </w:rPr>
    </w:tblStylePr>
  </w:style>
  <w:style w:type="table" w:customStyle="1" w:styleId="GCOTableStyle1">
    <w:name w:val="GCO Table Style 1"/>
    <w:basedOn w:val="TableNormal"/>
    <w:uiPriority w:val="99"/>
    <w:rsid w:val="008028A5"/>
    <w:pPr>
      <w:spacing w:after="0" w:line="240" w:lineRule="auto"/>
      <w:jc w:val="center"/>
    </w:pPr>
    <w:rPr>
      <w:color w:val="000000" w:themeColor="text2"/>
    </w:rPr>
    <w:tblPr>
      <w:tblBorders>
        <w:bottom w:val="single" w:sz="4" w:space="0" w:color="A29160" w:themeColor="accent5"/>
        <w:insideH w:val="single" w:sz="4" w:space="0" w:color="A29160" w:themeColor="accent5"/>
      </w:tblBorders>
      <w:tblCellMar>
        <w:top w:w="96" w:type="dxa"/>
        <w:left w:w="96" w:type="dxa"/>
        <w:bottom w:w="96" w:type="dxa"/>
        <w:right w:w="96" w:type="dxa"/>
      </w:tblCellMar>
    </w:tblPr>
    <w:tcPr>
      <w:vAlign w:val="center"/>
    </w:tcPr>
    <w:tblStylePr w:type="firstRow">
      <w:pPr>
        <w:jc w:val="center"/>
      </w:pPr>
      <w:rPr>
        <w:rFonts w:asciiTheme="majorHAnsi" w:hAnsiTheme="majorHAnsi"/>
        <w:b/>
        <w:i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29160" w:themeFill="accent5"/>
      </w:tcPr>
    </w:tblStylePr>
    <w:tblStylePr w:type="lastRow">
      <w:tblPr/>
      <w:tcPr>
        <w:tcBorders>
          <w:top w:val="nil"/>
          <w:left w:val="nil"/>
          <w:bottom w:val="single" w:sz="6" w:space="0" w:color="000000" w:themeColor="text2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spacing w:beforeLines="0" w:before="100" w:beforeAutospacing="1" w:afterLines="0" w:after="100" w:afterAutospacing="1" w:line="240" w:lineRule="auto"/>
        <w:jc w:val="left"/>
      </w:pPr>
      <w:rPr>
        <w:rFonts w:asciiTheme="minorHAnsi" w:hAnsiTheme="minorHAnsi"/>
        <w:b/>
        <w:color w:val="000000" w:themeColor="text2"/>
      </w:rPr>
      <w:tblPr/>
      <w:tcPr>
        <w:vAlign w:val="top"/>
      </w:tcPr>
    </w:tblStylePr>
    <w:tblStylePr w:type="neCell">
      <w:pPr>
        <w:jc w:val="left"/>
      </w:pPr>
      <w:tblPr/>
      <w:tcPr>
        <w:vAlign w:val="top"/>
      </w:tcPr>
    </w:tblStylePr>
  </w:style>
  <w:style w:type="table" w:customStyle="1" w:styleId="GCOTableStyle2">
    <w:name w:val="GCO Table Style 2"/>
    <w:basedOn w:val="TableNormal"/>
    <w:uiPriority w:val="99"/>
    <w:rsid w:val="008028A5"/>
    <w:pPr>
      <w:spacing w:after="0" w:line="240" w:lineRule="auto"/>
      <w:jc w:val="center"/>
    </w:pPr>
    <w:rPr>
      <w:color w:val="000000" w:themeColor="text2"/>
    </w:rPr>
    <w:tblPr>
      <w:tblStyleRowBandSize w:val="1"/>
      <w:tblStyleColBandSize w:val="1"/>
      <w:tblBorders>
        <w:bottom w:val="single" w:sz="4" w:space="0" w:color="0F4260" w:themeColor="accent2"/>
        <w:insideH w:val="single" w:sz="4" w:space="0" w:color="0F4260" w:themeColor="accent2"/>
      </w:tblBorders>
      <w:tblCellMar>
        <w:top w:w="96" w:type="dxa"/>
        <w:left w:w="96" w:type="dxa"/>
        <w:bottom w:w="96" w:type="dxa"/>
        <w:right w:w="96" w:type="dxa"/>
      </w:tblCellMar>
    </w:tblPr>
    <w:tcPr>
      <w:shd w:val="clear" w:color="auto" w:fill="auto"/>
      <w:vAlign w:val="center"/>
    </w:tcPr>
    <w:tblStylePr w:type="firstRow">
      <w:rPr>
        <w:rFonts w:asciiTheme="majorHAnsi" w:hAnsiTheme="majorHAnsi"/>
        <w:b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F4260" w:themeFill="accent2"/>
      </w:tcPr>
    </w:tblStylePr>
    <w:tblStylePr w:type="firstCol">
      <w:pPr>
        <w:jc w:val="left"/>
      </w:pPr>
      <w:rPr>
        <w:rFonts w:asciiTheme="minorHAnsi" w:hAnsiTheme="minorHAnsi"/>
        <w:b/>
        <w:color w:val="000000" w:themeColor="text2"/>
        <w:sz w:val="20"/>
      </w:rPr>
      <w:tblPr/>
      <w:tcPr>
        <w:tcBorders>
          <w:top w:val="nil"/>
          <w:left w:val="nil"/>
          <w:bottom w:val="single" w:sz="4" w:space="0" w:color="000000" w:themeColor="text2"/>
          <w:right w:val="nil"/>
          <w:insideH w:val="single" w:sz="4" w:space="0" w:color="000000" w:themeColor="text2"/>
          <w:insideV w:val="nil"/>
          <w:tl2br w:val="nil"/>
          <w:tr2bl w:val="nil"/>
        </w:tcBorders>
      </w:tcPr>
    </w:tblStylePr>
  </w:style>
  <w:style w:type="table" w:customStyle="1" w:styleId="GCOTableStyle3">
    <w:name w:val="GCO Table Style 3"/>
    <w:basedOn w:val="TableNormal"/>
    <w:uiPriority w:val="99"/>
    <w:rsid w:val="008028A5"/>
    <w:pPr>
      <w:spacing w:after="0" w:line="240" w:lineRule="auto"/>
      <w:jc w:val="center"/>
    </w:pPr>
    <w:rPr>
      <w:color w:val="000000" w:themeColor="text2"/>
    </w:rPr>
    <w:tblPr>
      <w:tblStyleRowBandSize w:val="1"/>
      <w:tblBorders>
        <w:bottom w:val="single" w:sz="4" w:space="0" w:color="129B82" w:themeColor="accent3"/>
        <w:insideH w:val="single" w:sz="4" w:space="0" w:color="129B82" w:themeColor="accent3"/>
      </w:tblBorders>
      <w:tblCellMar>
        <w:top w:w="96" w:type="dxa"/>
        <w:left w:w="96" w:type="dxa"/>
        <w:bottom w:w="96" w:type="dxa"/>
        <w:right w:w="96" w:type="dxa"/>
      </w:tblCellMar>
    </w:tblPr>
    <w:tcPr>
      <w:shd w:val="clear" w:color="auto" w:fill="auto"/>
      <w:vAlign w:val="center"/>
    </w:tcPr>
    <w:tblStylePr w:type="firstRow">
      <w:rPr>
        <w:b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29B82" w:themeFill="accent3"/>
      </w:tcPr>
    </w:tblStylePr>
    <w:tblStylePr w:type="firstCol">
      <w:pPr>
        <w:jc w:val="left"/>
      </w:pPr>
      <w:rPr>
        <w:rFonts w:asciiTheme="minorHAnsi" w:hAnsiTheme="minorHAnsi"/>
        <w:b/>
        <w:color w:val="000000" w:themeColor="text2"/>
        <w:sz w:val="20"/>
      </w:rPr>
    </w:tblStylePr>
  </w:style>
  <w:style w:type="table" w:customStyle="1" w:styleId="GCOTableStyle4">
    <w:name w:val="GCO Table Style 4"/>
    <w:basedOn w:val="TableNormal"/>
    <w:uiPriority w:val="99"/>
    <w:rsid w:val="008028A5"/>
    <w:pPr>
      <w:spacing w:after="0" w:line="240" w:lineRule="auto"/>
      <w:jc w:val="center"/>
    </w:pPr>
    <w:rPr>
      <w:color w:val="000000" w:themeColor="text2"/>
    </w:rPr>
    <w:tblPr>
      <w:tblStyleRowBandSize w:val="1"/>
      <w:tblStyleColBandSize w:val="1"/>
      <w:tblBorders>
        <w:insideH w:val="single" w:sz="4" w:space="0" w:color="4194B3" w:themeColor="accent4"/>
      </w:tblBorders>
      <w:tblCellMar>
        <w:top w:w="108" w:type="dxa"/>
        <w:bottom w:w="108" w:type="dxa"/>
      </w:tblCellMar>
    </w:tblPr>
    <w:tcPr>
      <w:shd w:val="clear" w:color="auto" w:fill="FFFFFF" w:themeFill="background1"/>
      <w:vAlign w:val="center"/>
    </w:tcPr>
    <w:tblStylePr w:type="firstRow">
      <w:rPr>
        <w:rFonts w:asciiTheme="majorHAnsi" w:hAnsiTheme="majorHAnsi"/>
        <w:b/>
        <w:color w:val="FFFFFF" w:themeColor="background1"/>
        <w:sz w:val="20"/>
      </w:rPr>
      <w:tblPr/>
      <w:tcPr>
        <w:shd w:val="clear" w:color="auto" w:fill="4194B3" w:themeFill="accent4"/>
      </w:tcPr>
    </w:tblStylePr>
    <w:tblStylePr w:type="firstCol">
      <w:pPr>
        <w:jc w:val="left"/>
      </w:pPr>
    </w:tblStylePr>
  </w:style>
  <w:style w:type="paragraph" w:styleId="ListNumber2">
    <w:name w:val="List Number 2"/>
    <w:basedOn w:val="Normal"/>
    <w:uiPriority w:val="99"/>
    <w:unhideWhenUsed/>
    <w:rsid w:val="0090337A"/>
    <w:pPr>
      <w:numPr>
        <w:numId w:val="12"/>
      </w:numPr>
      <w:spacing w:before="120"/>
    </w:pPr>
    <w:rPr>
      <w:color w:val="000000" w:themeColor="text2"/>
    </w:rPr>
  </w:style>
  <w:style w:type="paragraph" w:styleId="ListNumber3">
    <w:name w:val="List Number 3"/>
    <w:basedOn w:val="Normal"/>
    <w:uiPriority w:val="99"/>
    <w:unhideWhenUsed/>
    <w:rsid w:val="005E39C3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unhideWhenUsed/>
    <w:rsid w:val="005E39C3"/>
    <w:pPr>
      <w:numPr>
        <w:numId w:val="10"/>
      </w:numPr>
      <w:contextualSpacing/>
    </w:pPr>
  </w:style>
  <w:style w:type="numbering" w:customStyle="1" w:styleId="CurrentList1">
    <w:name w:val="Current List1"/>
    <w:uiPriority w:val="99"/>
    <w:rsid w:val="00BB3592"/>
    <w:pPr>
      <w:numPr>
        <w:numId w:val="15"/>
      </w:numPr>
    </w:pPr>
  </w:style>
  <w:style w:type="paragraph" w:styleId="ListBullet4">
    <w:name w:val="List Bullet 4"/>
    <w:basedOn w:val="Normal"/>
    <w:uiPriority w:val="99"/>
    <w:unhideWhenUsed/>
    <w:rsid w:val="005E39C3"/>
    <w:pPr>
      <w:numPr>
        <w:numId w:val="14"/>
      </w:numPr>
      <w:contextualSpacing/>
    </w:pPr>
  </w:style>
  <w:style w:type="paragraph" w:styleId="ListBullet5">
    <w:name w:val="List Bullet 5"/>
    <w:basedOn w:val="Normal"/>
    <w:uiPriority w:val="99"/>
    <w:unhideWhenUsed/>
    <w:rsid w:val="005E39C3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unhideWhenUsed/>
    <w:rsid w:val="005E39C3"/>
    <w:pPr>
      <w:numPr>
        <w:numId w:val="9"/>
      </w:numPr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E39C3"/>
    <w:pPr>
      <w:numPr>
        <w:numId w:val="16"/>
      </w:numPr>
      <w:contextualSpacing/>
    </w:pPr>
  </w:style>
  <w:style w:type="table" w:styleId="GridTable5Dark-Accent5">
    <w:name w:val="Grid Table 5 Dark Accent 5"/>
    <w:basedOn w:val="TableNormal"/>
    <w:uiPriority w:val="50"/>
    <w:rsid w:val="00A821F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8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2916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2916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2916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29160" w:themeFill="accent5"/>
      </w:tcPr>
    </w:tblStylePr>
    <w:tblStylePr w:type="band1Vert">
      <w:tblPr/>
      <w:tcPr>
        <w:shd w:val="clear" w:color="auto" w:fill="D9D2BF" w:themeFill="accent5" w:themeFillTint="66"/>
      </w:tcPr>
    </w:tblStylePr>
    <w:tblStylePr w:type="band1Horz">
      <w:tblPr/>
      <w:tcPr>
        <w:shd w:val="clear" w:color="auto" w:fill="D9D2BF" w:themeFill="accent5" w:themeFillTint="66"/>
      </w:tcPr>
    </w:tblStylePr>
  </w:style>
  <w:style w:type="numbering" w:customStyle="1" w:styleId="CurrentList2">
    <w:name w:val="Current List2"/>
    <w:uiPriority w:val="99"/>
    <w:rsid w:val="007E2BB7"/>
    <w:pPr>
      <w:numPr>
        <w:numId w:val="17"/>
      </w:numPr>
    </w:pPr>
  </w:style>
  <w:style w:type="numbering" w:customStyle="1" w:styleId="CurrentList3">
    <w:name w:val="Current List3"/>
    <w:uiPriority w:val="99"/>
    <w:rsid w:val="007E2BB7"/>
    <w:pPr>
      <w:numPr>
        <w:numId w:val="18"/>
      </w:numPr>
    </w:pPr>
  </w:style>
  <w:style w:type="numbering" w:customStyle="1" w:styleId="CurrentList4">
    <w:name w:val="Current List4"/>
    <w:uiPriority w:val="99"/>
    <w:rsid w:val="007E2BB7"/>
    <w:pPr>
      <w:numPr>
        <w:numId w:val="19"/>
      </w:numPr>
    </w:pPr>
  </w:style>
  <w:style w:type="numbering" w:customStyle="1" w:styleId="CurrentList5">
    <w:name w:val="Current List5"/>
    <w:uiPriority w:val="99"/>
    <w:rsid w:val="007E2BB7"/>
    <w:pPr>
      <w:numPr>
        <w:numId w:val="20"/>
      </w:numPr>
    </w:pPr>
  </w:style>
  <w:style w:type="paragraph" w:styleId="BodyText2">
    <w:name w:val="Body Text 2"/>
    <w:basedOn w:val="Normal"/>
    <w:link w:val="BodyText2Char"/>
    <w:uiPriority w:val="99"/>
    <w:semiHidden/>
    <w:unhideWhenUsed/>
    <w:rsid w:val="009D45A1"/>
    <w:pPr>
      <w:spacing w:line="480" w:lineRule="auto"/>
    </w:pPr>
    <w:rPr>
      <w:color w:val="000000" w:themeColor="text2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D45A1"/>
    <w:rPr>
      <w:color w:val="000000" w:themeColor="text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9D45A1"/>
    <w:pPr>
      <w:ind w:firstLine="360"/>
    </w:pPr>
    <w:rPr>
      <w:rFonts w:asciiTheme="minorHAnsi" w:hAnsiTheme="minorHAnsi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D45A1"/>
    <w:rPr>
      <w:rFonts w:ascii="Calibri" w:hAnsi="Calibri"/>
      <w:color w:val="000000" w:themeColor="text2"/>
    </w:rPr>
  </w:style>
  <w:style w:type="character" w:styleId="PageNumber">
    <w:name w:val="page number"/>
    <w:basedOn w:val="DefaultParagraphFont"/>
    <w:uiPriority w:val="99"/>
    <w:semiHidden/>
    <w:unhideWhenUsed/>
    <w:rsid w:val="00127E34"/>
  </w:style>
  <w:style w:type="paragraph" w:customStyle="1" w:styleId="Title2">
    <w:name w:val="Title 2"/>
    <w:basedOn w:val="IntenseQuote"/>
    <w:link w:val="Title2Char"/>
    <w:qFormat/>
    <w:rsid w:val="008504F0"/>
    <w:pPr>
      <w:pBdr>
        <w:top w:val="none" w:sz="0" w:space="0" w:color="auto"/>
      </w:pBdr>
      <w:spacing w:before="0" w:after="0"/>
      <w:ind w:left="0"/>
      <w:jc w:val="left"/>
    </w:pPr>
    <w:rPr>
      <w:rFonts w:eastAsiaTheme="majorEastAsia" w:cstheme="majorHAnsi"/>
      <w:i w:val="0"/>
      <w:sz w:val="40"/>
      <w:szCs w:val="40"/>
    </w:rPr>
  </w:style>
  <w:style w:type="paragraph" w:styleId="IntenseQuote">
    <w:name w:val="Intense Quote"/>
    <w:basedOn w:val="Normal"/>
    <w:next w:val="Normal"/>
    <w:link w:val="IntenseQuoteChar"/>
    <w:uiPriority w:val="30"/>
    <w:rsid w:val="00321A59"/>
    <w:pPr>
      <w:pBdr>
        <w:top w:val="single" w:sz="4" w:space="10" w:color="89143C" w:themeColor="accent1"/>
        <w:bottom w:val="single" w:sz="4" w:space="10" w:color="89143C" w:themeColor="accent1"/>
      </w:pBdr>
      <w:spacing w:before="360" w:after="360"/>
      <w:ind w:left="864" w:right="864"/>
      <w:jc w:val="center"/>
    </w:pPr>
    <w:rPr>
      <w:i/>
      <w:iCs/>
      <w:color w:val="89143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A59"/>
    <w:rPr>
      <w:i/>
      <w:iCs/>
      <w:color w:val="89143C" w:themeColor="accent1"/>
    </w:rPr>
  </w:style>
  <w:style w:type="character" w:customStyle="1" w:styleId="Title2Char">
    <w:name w:val="Title 2 Char"/>
    <w:basedOn w:val="IntenseQuoteChar"/>
    <w:link w:val="Title2"/>
    <w:rsid w:val="008504F0"/>
    <w:rPr>
      <w:rFonts w:eastAsiaTheme="majorEastAsia" w:cstheme="majorHAnsi"/>
      <w:i w:val="0"/>
      <w:iCs/>
      <w:color w:val="89143C" w:themeColor="accent1"/>
      <w:sz w:val="40"/>
      <w:szCs w:val="40"/>
    </w:rPr>
  </w:style>
  <w:style w:type="paragraph" w:customStyle="1" w:styleId="Listbullets2">
    <w:name w:val="List bullets 2"/>
    <w:basedOn w:val="ListBullet2"/>
    <w:link w:val="Listbullets2Char"/>
    <w:qFormat/>
    <w:rsid w:val="00C97E5A"/>
    <w:pPr>
      <w:numPr>
        <w:numId w:val="23"/>
      </w:numPr>
    </w:pPr>
  </w:style>
  <w:style w:type="character" w:customStyle="1" w:styleId="ListBullet2Char">
    <w:name w:val="List Bullet 2 Char"/>
    <w:basedOn w:val="DefaultParagraphFont"/>
    <w:link w:val="ListBullet2"/>
    <w:uiPriority w:val="99"/>
    <w:rsid w:val="00C97E5A"/>
    <w:rPr>
      <w:color w:val="000000" w:themeColor="text2"/>
    </w:rPr>
  </w:style>
  <w:style w:type="character" w:customStyle="1" w:styleId="Listbullets2Char">
    <w:name w:val="List bullets 2 Char"/>
    <w:basedOn w:val="ListBullet2Char"/>
    <w:link w:val="Listbullets2"/>
    <w:rsid w:val="00C97E5A"/>
    <w:rPr>
      <w:color w:val="000000" w:themeColor="text2"/>
    </w:rPr>
  </w:style>
  <w:style w:type="character" w:styleId="Hyperlink">
    <w:name w:val="Hyperlink"/>
    <w:basedOn w:val="DefaultParagraphFont"/>
    <w:uiPriority w:val="99"/>
    <w:unhideWhenUsed/>
    <w:rsid w:val="00EB4FA6"/>
    <w:rPr>
      <w:color w:val="0022A4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EB4FA6"/>
    <w:pPr>
      <w:widowControl w:val="0"/>
      <w:autoSpaceDE w:val="0"/>
      <w:autoSpaceDN w:val="0"/>
      <w:spacing w:before="59" w:after="0" w:line="240" w:lineRule="auto"/>
      <w:ind w:left="122"/>
    </w:pPr>
    <w:rPr>
      <w:rFonts w:ascii="Arial MT" w:eastAsia="Arial MT" w:hAnsi="Arial MT" w:cs="Arial MT"/>
      <w:color w:val="auto"/>
      <w:sz w:val="22"/>
      <w:szCs w:val="22"/>
      <w:lang w:val="en-US"/>
    </w:rPr>
  </w:style>
  <w:style w:type="paragraph" w:styleId="ListParagraph">
    <w:name w:val="List Paragraph"/>
    <w:basedOn w:val="Normal"/>
    <w:uiPriority w:val="1"/>
    <w:qFormat/>
    <w:rsid w:val="003D4341"/>
    <w:pPr>
      <w:widowControl w:val="0"/>
      <w:autoSpaceDE w:val="0"/>
      <w:autoSpaceDN w:val="0"/>
      <w:spacing w:after="0" w:line="240" w:lineRule="auto"/>
      <w:ind w:left="860" w:hanging="360"/>
    </w:pPr>
    <w:rPr>
      <w:rFonts w:ascii="Calibri" w:eastAsia="Calibri" w:hAnsi="Calibri" w:cs="Calibri"/>
      <w:color w:val="auto"/>
      <w:sz w:val="22"/>
      <w:szCs w:val="22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D4341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767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secsd@moi.gov.qa" TargetMode="External"/><Relationship Id="rId2" Type="http://schemas.openxmlformats.org/officeDocument/2006/relationships/hyperlink" Target="mailto:secsd@moi.gov.qa" TargetMode="External"/><Relationship Id="rId1" Type="http://schemas.openxmlformats.org/officeDocument/2006/relationships/hyperlink" Target="http://www.moi.gov.qa" TargetMode="External"/><Relationship Id="rId4" Type="http://schemas.openxmlformats.org/officeDocument/2006/relationships/hyperlink" Target="http://www.moi.gov.q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20408\Pictures\Ministry%20of%20Interior\3-%20MS%20Word%20templates\Ministry%20of%20Interior%20EN%20Template.dotx" TargetMode="External"/></Relationships>
</file>

<file path=word/theme/theme1.xml><?xml version="1.0" encoding="utf-8"?>
<a:theme xmlns:a="http://schemas.openxmlformats.org/drawingml/2006/main" name="Office Theme">
  <a:themeElements>
    <a:clrScheme name="Qatar Gov Colour Palette">
      <a:dk1>
        <a:srgbClr val="000000"/>
      </a:dk1>
      <a:lt1>
        <a:srgbClr val="FFFFFF"/>
      </a:lt1>
      <a:dk2>
        <a:srgbClr val="000000"/>
      </a:dk2>
      <a:lt2>
        <a:srgbClr val="ECE8DF"/>
      </a:lt2>
      <a:accent1>
        <a:srgbClr val="89143C"/>
      </a:accent1>
      <a:accent2>
        <a:srgbClr val="0F4260"/>
      </a:accent2>
      <a:accent3>
        <a:srgbClr val="129B82"/>
      </a:accent3>
      <a:accent4>
        <a:srgbClr val="4194B3"/>
      </a:accent4>
      <a:accent5>
        <a:srgbClr val="A29160"/>
      </a:accent5>
      <a:accent6>
        <a:srgbClr val="FDF49C"/>
      </a:accent6>
      <a:hlink>
        <a:srgbClr val="0022A4"/>
      </a:hlink>
      <a:folHlink>
        <a:srgbClr val="00599B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1a82a9-b986-4f25-9134-85371c8e8704">
      <Terms xmlns="http://schemas.microsoft.com/office/infopath/2007/PartnerControls"/>
    </lcf76f155ced4ddcb4097134ff3c332f>
    <TaxCatchAll xmlns="040d567e-4d85-4007-9e36-b1150253033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EB5D93ED1A7742A19F09DD892D9763" ma:contentTypeVersion="15" ma:contentTypeDescription="Create a new document." ma:contentTypeScope="" ma:versionID="f72479daa70c0d79d816f74dc9684843">
  <xsd:schema xmlns:xsd="http://www.w3.org/2001/XMLSchema" xmlns:xs="http://www.w3.org/2001/XMLSchema" xmlns:p="http://schemas.microsoft.com/office/2006/metadata/properties" xmlns:ns2="fd1a82a9-b986-4f25-9134-85371c8e8704" xmlns:ns3="040d567e-4d85-4007-9e36-b1150253033e" targetNamespace="http://schemas.microsoft.com/office/2006/metadata/properties" ma:root="true" ma:fieldsID="1c8ba67f9bd4263f25000a734ec91026" ns2:_="" ns3:_="">
    <xsd:import namespace="fd1a82a9-b986-4f25-9134-85371c8e8704"/>
    <xsd:import namespace="040d567e-4d85-4007-9e36-b11502530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a82a9-b986-4f25-9134-85371c8e87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28113af-2e9e-4be5-8a3b-992fb1ce13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0d567e-4d85-4007-9e36-b1150253033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553a348-334e-4fda-888e-776e8547f6eb}" ma:internalName="TaxCatchAll" ma:showField="CatchAllData" ma:web="040d567e-4d85-4007-9e36-b115025303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852E21-460D-423B-A7DB-36A042FA5A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8587EBD-B5F4-47B5-B688-FE0FA83D33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C9549B-28D1-488E-B095-3195B40EEDB6}">
  <ds:schemaRefs>
    <ds:schemaRef ds:uri="http://schemas.microsoft.com/office/2006/metadata/properties"/>
    <ds:schemaRef ds:uri="http://schemas.microsoft.com/office/infopath/2007/PartnerControls"/>
    <ds:schemaRef ds:uri="fd1a82a9-b986-4f25-9134-85371c8e8704"/>
    <ds:schemaRef ds:uri="040d567e-4d85-4007-9e36-b1150253033e"/>
  </ds:schemaRefs>
</ds:datastoreItem>
</file>

<file path=customXml/itemProps4.xml><?xml version="1.0" encoding="utf-8"?>
<ds:datastoreItem xmlns:ds="http://schemas.openxmlformats.org/officeDocument/2006/customXml" ds:itemID="{ED902B3A-2E6F-4682-9D5C-8DE2DABACF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1a82a9-b986-4f25-9134-85371c8e8704"/>
    <ds:schemaRef ds:uri="040d567e-4d85-4007-9e36-b115025303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Ministry of Interior EN Template</Template>
  <TotalTime>9</TotalTime>
  <Pages>6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SALAUDDIN    ZAIN</dc:creator>
  <cp:keywords/>
  <dc:description/>
  <cp:lastModifiedBy>hp</cp:lastModifiedBy>
  <cp:revision>14</cp:revision>
  <cp:lastPrinted>2026-08-24T10:08:00Z</cp:lastPrinted>
  <dcterms:created xsi:type="dcterms:W3CDTF">2026-08-24T10:09:00Z</dcterms:created>
  <dcterms:modified xsi:type="dcterms:W3CDTF">2026-09-13T20:00:00Z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0x01010068EB5D93ED1A7742A19F09DD892D9763</vt:lpwstr>
  </property>
  <property fmtid="{D5CDD505-2E9C-101B-9397-08002B2CF9AE}" pid="3" name="MediaServiceImageTags">
    <vt:lpwstr/>
  </property>
  <property fmtid="{D5CDD505-2E9C-101B-9397-08002B2CF9AE}" pid="4" name="GSEDS_TWMT">
    <vt:lpwstr>d46a6755_b77b54e0_077fb0e13faa4425338013e4e1a0c29951f900787012d0f2f420b8b9223fb6dc</vt:lpwstr>
  </property>
  <property fmtid="{D5CDD505-2E9C-101B-9397-08002B2CF9AE}" pid="5" name="GSEDS_HWMT_d46a6755">
    <vt:lpwstr>f2448f9b_mFV3xz84Jik3PcpOlHv9p4xsNiQ=_8QYrr1ZJWlFHQblS5QqZrLL9HJj67vHkUvoBOMJxVzJgjxhs+vU+8UxoXXrS+TH2GpsD4bNG7e8dcLPChmCTRAD50D3IfA==_b9229d1b</vt:lpwstr>
  </property>
</Properties>
</file>